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body>
    <w:p xmlns:wp14="http://schemas.microsoft.com/office/word/2010/wordml" w:rsidRPr="00056459" w:rsidR="00DF4E47" w:rsidP="00DF4E47" w:rsidRDefault="00DF4E47" w14:paraId="5A7F4175" wp14:textId="77777777">
      <w:pPr>
        <w:jc w:val="center"/>
        <w:rPr>
          <w:rFonts w:ascii="Arial" w:hAnsi="Arial" w:cs="Arial"/>
          <w:b/>
          <w:sz w:val="32"/>
          <w:szCs w:val="32"/>
        </w:rPr>
      </w:pPr>
    </w:p>
    <w:p xmlns:wp14="http://schemas.microsoft.com/office/word/2010/wordml" w:rsidRPr="00056459" w:rsidR="00DF4E47" w:rsidP="00DF4E47" w:rsidRDefault="00DF4E47" w14:paraId="7A3A8C59" wp14:textId="77777777">
      <w:pPr>
        <w:jc w:val="center"/>
        <w:rPr>
          <w:rFonts w:ascii="Arial" w:hAnsi="Arial" w:cs="Arial"/>
          <w:b/>
          <w:sz w:val="32"/>
          <w:szCs w:val="32"/>
        </w:rPr>
      </w:pPr>
    </w:p>
    <w:p xmlns:wp14="http://schemas.microsoft.com/office/word/2010/wordml" w:rsidRPr="00056459" w:rsidR="00DF4E47" w:rsidP="00DF4E47" w:rsidRDefault="00DF4E47" w14:paraId="42DD6838" wp14:textId="77777777">
      <w:pPr>
        <w:jc w:val="center"/>
        <w:rPr>
          <w:rFonts w:ascii="Arial" w:hAnsi="Arial" w:cs="Arial"/>
          <w:b/>
          <w:sz w:val="32"/>
          <w:szCs w:val="32"/>
        </w:rPr>
      </w:pPr>
    </w:p>
    <w:p xmlns:wp14="http://schemas.microsoft.com/office/word/2010/wordml" w:rsidRPr="00056459" w:rsidR="00033EC1" w:rsidP="00033EC1" w:rsidRDefault="00385551" w14:paraId="3EC219CF" wp14:textId="77777777">
      <w:pPr>
        <w:jc w:val="center"/>
        <w:rPr>
          <w:rFonts w:ascii="Arial" w:hAnsi="Arial" w:cs="Arial"/>
          <w:b/>
          <w:sz w:val="32"/>
          <w:szCs w:val="32"/>
        </w:rPr>
      </w:pPr>
      <w:r w:rsidRPr="00056459">
        <w:rPr>
          <w:rFonts w:ascii="Arial" w:hAnsi="Arial" w:cs="Arial"/>
          <w:b/>
          <w:sz w:val="32"/>
          <w:szCs w:val="32"/>
        </w:rPr>
        <w:t>Instruk</w:t>
      </w:r>
      <w:r w:rsidR="00D127E5">
        <w:rPr>
          <w:rFonts w:ascii="Arial" w:hAnsi="Arial" w:cs="Arial"/>
          <w:b/>
          <w:sz w:val="32"/>
          <w:szCs w:val="32"/>
        </w:rPr>
        <w:t xml:space="preserve">cja Bezpiecznego Wykonywania </w:t>
      </w:r>
      <w:r w:rsidRPr="00056459">
        <w:rPr>
          <w:rFonts w:ascii="Arial" w:hAnsi="Arial" w:cs="Arial"/>
          <w:b/>
          <w:sz w:val="32"/>
          <w:szCs w:val="32"/>
        </w:rPr>
        <w:t xml:space="preserve">Robót </w:t>
      </w:r>
      <w:r w:rsidRPr="00056459" w:rsidR="00DF4E47">
        <w:rPr>
          <w:rFonts w:ascii="Arial" w:hAnsi="Arial" w:cs="Arial"/>
          <w:b/>
          <w:sz w:val="32"/>
          <w:szCs w:val="32"/>
        </w:rPr>
        <w:t>(IBWR)</w:t>
      </w:r>
    </w:p>
    <w:p xmlns:wp14="http://schemas.microsoft.com/office/word/2010/wordml" w:rsidRPr="00056459" w:rsidR="00033EC1" w:rsidP="00033EC1" w:rsidRDefault="00033EC1" w14:paraId="4428E200" wp14:textId="77777777">
      <w:pPr>
        <w:jc w:val="center"/>
        <w:rPr>
          <w:rFonts w:ascii="Arial" w:hAnsi="Arial" w:cs="Arial"/>
          <w:b/>
          <w:sz w:val="32"/>
          <w:szCs w:val="32"/>
        </w:rPr>
      </w:pPr>
      <w:r w:rsidRPr="00056459">
        <w:rPr>
          <w:rFonts w:ascii="Arial" w:hAnsi="Arial" w:cs="Arial"/>
          <w:b/>
          <w:sz w:val="32"/>
          <w:szCs w:val="32"/>
        </w:rPr>
        <w:t xml:space="preserve"> 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/>
      </w:tblPr>
      <w:tblGrid>
        <w:gridCol w:w="1809"/>
        <w:gridCol w:w="7477"/>
      </w:tblGrid>
      <w:tr xmlns:wp14="http://schemas.microsoft.com/office/word/2010/wordml" w:rsidRPr="00056459" w:rsidR="00033EC1" w:rsidTr="4D981F27" w14:paraId="4DBFC286" wp14:textId="77777777">
        <w:trPr>
          <w:trHeight w:val="410"/>
        </w:trPr>
        <w:tc>
          <w:tcPr>
            <w:tcW w:w="9288" w:type="dxa"/>
            <w:gridSpan w:val="2"/>
            <w:shd w:val="clear" w:color="auto" w:fill="auto"/>
            <w:tcMar/>
            <w:vAlign w:val="center"/>
          </w:tcPr>
          <w:p w:rsidRPr="00513063" w:rsidR="00033EC1" w:rsidP="00513063" w:rsidRDefault="00033EC1" w14:paraId="5E48E338" wp14:textId="77777777">
            <w:pPr>
              <w:keepNext/>
              <w:keepLines/>
              <w:spacing w:before="480" w:after="200" w:line="276" w:lineRule="auto"/>
              <w:jc w:val="center"/>
              <w:outlineLvl w:val="0"/>
              <w:rPr>
                <w:rFonts w:ascii="Arial" w:hAnsi="Arial" w:eastAsia="Calibri" w:cs="Arial"/>
                <w:b/>
                <w:sz w:val="28"/>
                <w:szCs w:val="28"/>
                <w:lang w:eastAsia="en-US"/>
              </w:rPr>
            </w:pPr>
            <w:r w:rsidRPr="00513063">
              <w:rPr>
                <w:rFonts w:ascii="Arial" w:hAnsi="Arial" w:eastAsia="Calibri" w:cs="Arial"/>
                <w:b/>
                <w:sz w:val="32"/>
                <w:szCs w:val="22"/>
                <w:lang w:eastAsia="en-US"/>
              </w:rPr>
              <w:t>Dane inwestycji</w:t>
            </w:r>
          </w:p>
        </w:tc>
      </w:tr>
      <w:tr xmlns:wp14="http://schemas.microsoft.com/office/word/2010/wordml" w:rsidRPr="00056459" w:rsidR="00033EC1" w:rsidTr="4D981F27" w14:paraId="634699CA" wp14:textId="77777777">
        <w:trPr>
          <w:trHeight w:val="567"/>
        </w:trPr>
        <w:tc>
          <w:tcPr>
            <w:tcW w:w="1809" w:type="dxa"/>
            <w:shd w:val="clear" w:color="auto" w:fill="auto"/>
            <w:tcMar/>
            <w:vAlign w:val="center"/>
          </w:tcPr>
          <w:p w:rsidRPr="00513063" w:rsidR="00033EC1" w:rsidP="00033EC1" w:rsidRDefault="00033EC1" w14:paraId="23E5D083" wp14:textId="77777777">
            <w:pPr>
              <w:rPr>
                <w:rFonts w:ascii="Arial" w:hAnsi="Arial" w:cs="Arial"/>
                <w:b/>
                <w:bCs/>
                <w:color w:val="365F91"/>
                <w:lang w:eastAsia="en-US"/>
              </w:rPr>
            </w:pPr>
            <w:r w:rsidRPr="00513063">
              <w:rPr>
                <w:rFonts w:ascii="Arial" w:hAnsi="Arial" w:eastAsia="Calibri" w:cs="Arial"/>
                <w:lang w:eastAsia="en-US"/>
              </w:rPr>
              <w:t>Rodzaj robót:</w:t>
            </w:r>
          </w:p>
        </w:tc>
        <w:tc>
          <w:tcPr>
            <w:tcW w:w="7479" w:type="dxa"/>
            <w:tcMar/>
            <w:vAlign w:val="center"/>
          </w:tcPr>
          <w:p w:rsidRPr="008F25CF" w:rsidR="00033EC1" w:rsidP="00FE0304" w:rsidRDefault="00CE6328" w14:paraId="4298A6A6" wp14:textId="77777777">
            <w:pPr>
              <w:jc w:val="center"/>
              <w:rPr>
                <w:rFonts w:ascii="Arial Narrow" w:hAnsi="Arial Narrow" w:eastAsia="Calibri" w:cs="Arial"/>
                <w:lang w:eastAsia="en-US"/>
              </w:rPr>
            </w:pPr>
            <w:r>
              <w:rPr>
                <w:rFonts w:ascii="Arial Narrow" w:hAnsi="Arial Narrow" w:eastAsia="Calibri" w:cs="Arial"/>
                <w:lang w:eastAsia="en-US"/>
              </w:rPr>
              <w:t>R</w:t>
            </w:r>
            <w:r w:rsidR="00FE0304">
              <w:rPr>
                <w:rFonts w:ascii="Arial Narrow" w:hAnsi="Arial Narrow" w:eastAsia="Calibri" w:cs="Arial"/>
                <w:lang w:eastAsia="en-US"/>
              </w:rPr>
              <w:t>OZŁADUNEK MATERIAŁÓW</w:t>
            </w:r>
          </w:p>
        </w:tc>
      </w:tr>
      <w:tr xmlns:wp14="http://schemas.microsoft.com/office/word/2010/wordml" w:rsidRPr="00056459" w:rsidR="00033EC1" w:rsidTr="4D981F27" w14:paraId="6E21F835" wp14:textId="77777777">
        <w:trPr>
          <w:trHeight w:val="567"/>
        </w:trPr>
        <w:tc>
          <w:tcPr>
            <w:tcW w:w="1809" w:type="dxa"/>
            <w:shd w:val="clear" w:color="auto" w:fill="auto"/>
            <w:tcMar/>
            <w:vAlign w:val="center"/>
          </w:tcPr>
          <w:p w:rsidRPr="00513063" w:rsidR="00033EC1" w:rsidP="00033EC1" w:rsidRDefault="00033EC1" w14:paraId="47A94327" wp14:textId="77777777">
            <w:pPr>
              <w:rPr>
                <w:rFonts w:ascii="Arial" w:hAnsi="Arial" w:cs="Arial"/>
                <w:b/>
                <w:bCs/>
                <w:color w:val="365F91"/>
                <w:lang w:eastAsia="en-US"/>
              </w:rPr>
            </w:pPr>
            <w:r w:rsidRPr="00513063">
              <w:rPr>
                <w:rFonts w:ascii="Arial" w:hAnsi="Arial" w:eastAsia="Calibri" w:cs="Arial"/>
                <w:lang w:eastAsia="en-US"/>
              </w:rPr>
              <w:t>Nazwa i adres inwestycji:</w:t>
            </w:r>
          </w:p>
        </w:tc>
        <w:tc>
          <w:tcPr>
            <w:tcW w:w="7479" w:type="dxa"/>
            <w:tcMar/>
            <w:vAlign w:val="center"/>
          </w:tcPr>
          <w:p w:rsidRPr="00513063" w:rsidR="00033EC1" w:rsidP="4D981F27" w:rsidRDefault="00EC1D86" wp14:noSpellErr="1" w14:paraId="0F1D60E6" wp14:textId="46071FA0">
            <w:pPr>
              <w:spacing w:line="300" w:lineRule="exact"/>
              <w:ind w:left="0"/>
              <w:jc w:val="center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</w:pPr>
            <w:r w:rsidRPr="4D981F27" w:rsidR="4D981F27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>„Projekt i budowa drogi ekspresowej S-5 na odcinku od węzła Szubin (z węzłem) do węzła Jaroszewo (z węzłem) o długości około 19,3 km”</w:t>
            </w:r>
          </w:p>
          <w:p w:rsidRPr="00513063" w:rsidR="00033EC1" w:rsidP="4D981F27" w:rsidRDefault="00EC1D86" w14:paraId="5E953027" wp14:textId="519A6D3C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</w:pPr>
          </w:p>
          <w:p w:rsidRPr="00513063" w:rsidR="00033EC1" w:rsidP="4D981F27" w:rsidRDefault="00EC1D86" wp14:noSpellErr="1" w14:paraId="64E80F62" wp14:textId="0E667D51">
            <w:pPr>
              <w:spacing w:line="300" w:lineRule="exact"/>
              <w:ind w:left="0"/>
              <w:jc w:val="center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</w:pPr>
            <w:r w:rsidRPr="4D981F27" w:rsidR="4D981F27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 xml:space="preserve">Biuro </w:t>
            </w:r>
            <w:proofErr w:type="gramStart"/>
            <w:r w:rsidRPr="4D981F27" w:rsidR="4D981F27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>Budowy:  ul.</w:t>
            </w:r>
            <w:proofErr w:type="gramEnd"/>
            <w:r w:rsidRPr="4D981F27" w:rsidR="4D981F27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 xml:space="preserve"> Ułańska 9a , Kołaczkowo 89-200 Szubin</w:t>
            </w:r>
          </w:p>
          <w:p w:rsidRPr="00513063" w:rsidR="00033EC1" w:rsidP="4D981F27" w:rsidRDefault="00EC1D86" w14:paraId="371C92FA" wp14:textId="01A3B60F">
            <w:pPr>
              <w:pStyle w:val="Normalny"/>
              <w:jc w:val="center"/>
              <w:rPr>
                <w:b w:val="1"/>
                <w:bCs w:val="1"/>
                <w:color w:val="00B050"/>
              </w:rPr>
            </w:pPr>
          </w:p>
        </w:tc>
      </w:tr>
      <w:tr xmlns:wp14="http://schemas.microsoft.com/office/word/2010/wordml" w:rsidRPr="00056459" w:rsidR="00033EC1" w:rsidTr="4D981F27" w14:paraId="41AB4C9B" wp14:textId="77777777">
        <w:trPr>
          <w:trHeight w:val="567"/>
        </w:trPr>
        <w:tc>
          <w:tcPr>
            <w:tcW w:w="1809" w:type="dxa"/>
            <w:shd w:val="clear" w:color="auto" w:fill="auto"/>
            <w:tcMar/>
            <w:vAlign w:val="center"/>
          </w:tcPr>
          <w:p w:rsidRPr="00513063" w:rsidR="00033EC1" w:rsidP="00033EC1" w:rsidRDefault="00033EC1" w14:paraId="1063F67C" wp14:textId="77777777">
            <w:pPr>
              <w:rPr>
                <w:rFonts w:ascii="Arial" w:hAnsi="Arial" w:eastAsia="Calibri" w:cs="Arial"/>
                <w:lang w:eastAsia="en-US"/>
              </w:rPr>
            </w:pPr>
            <w:r w:rsidRPr="00513063">
              <w:rPr>
                <w:rFonts w:ascii="Arial" w:hAnsi="Arial" w:eastAsia="Calibri" w:cs="Arial"/>
                <w:lang w:eastAsia="en-US"/>
              </w:rPr>
              <w:t>Wykonawca:</w:t>
            </w:r>
          </w:p>
        </w:tc>
        <w:tc>
          <w:tcPr>
            <w:tcW w:w="7479" w:type="dxa"/>
            <w:tcMar/>
            <w:vAlign w:val="center"/>
          </w:tcPr>
          <w:p w:rsidRPr="00513063" w:rsidR="00033EC1" w:rsidP="4D981F27" w:rsidRDefault="00E2404B" w14:paraId="3D140438" w14:noSpellErr="1" wp14:textId="710874FA">
            <w:pPr>
              <w:jc w:val="center"/>
              <w:rPr>
                <w:rFonts w:ascii="Arial" w:hAnsi="Arial" w:eastAsia="Calibri" w:cs="Arial"/>
                <w:sz w:val="28"/>
                <w:szCs w:val="28"/>
                <w:lang w:eastAsia="en-US"/>
              </w:rPr>
            </w:pPr>
          </w:p>
        </w:tc>
      </w:tr>
      <w:tr xmlns:wp14="http://schemas.microsoft.com/office/word/2010/wordml" w:rsidRPr="00056459" w:rsidR="00033EC1" w:rsidTr="4D981F27" w14:paraId="20760E73" wp14:textId="77777777">
        <w:trPr>
          <w:trHeight w:val="567"/>
        </w:trPr>
        <w:tc>
          <w:tcPr>
            <w:tcW w:w="1809" w:type="dxa"/>
            <w:shd w:val="clear" w:color="auto" w:fill="auto"/>
            <w:tcMar/>
            <w:vAlign w:val="center"/>
          </w:tcPr>
          <w:p w:rsidRPr="00513063" w:rsidR="00033EC1" w:rsidP="00033EC1" w:rsidRDefault="00033EC1" w14:paraId="40F972DB" wp14:textId="77777777">
            <w:pPr>
              <w:rPr>
                <w:rFonts w:ascii="Arial" w:hAnsi="Arial" w:eastAsia="Calibri" w:cs="Arial"/>
                <w:lang w:eastAsia="en-US"/>
              </w:rPr>
            </w:pPr>
            <w:r w:rsidRPr="00513063">
              <w:rPr>
                <w:rFonts w:ascii="Arial" w:hAnsi="Arial" w:eastAsia="Calibri" w:cs="Arial"/>
                <w:lang w:eastAsia="en-US"/>
              </w:rPr>
              <w:t>Generalny wykonawca:</w:t>
            </w:r>
          </w:p>
        </w:tc>
        <w:tc>
          <w:tcPr>
            <w:tcW w:w="7479" w:type="dxa"/>
            <w:tcMar/>
            <w:vAlign w:val="center"/>
          </w:tcPr>
          <w:p w:rsidRPr="00513063" w:rsidR="00033EC1" w:rsidP="4D981F27" w:rsidRDefault="008F25CF" w14:paraId="3B04F78C" wp14:textId="2D96D7A0">
            <w:pPr>
              <w:spacing w:line="300" w:lineRule="exact"/>
              <w:ind w:left="0"/>
              <w:jc w:val="center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</w:pPr>
            <w:r w:rsidRPr="4D981F27" w:rsidR="4D981F27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 xml:space="preserve">TRAKCJA </w:t>
            </w:r>
            <w:proofErr w:type="spellStart"/>
            <w:r w:rsidRPr="4D981F27" w:rsidR="4D981F27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>PRKiI</w:t>
            </w:r>
            <w:proofErr w:type="spellEnd"/>
            <w:r w:rsidRPr="4D981F27" w:rsidR="4D981F27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 xml:space="preserve"> S.A</w:t>
            </w:r>
            <w:r w:rsidRPr="4D981F27" w:rsidR="4D981F27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  <w:t>.</w:t>
            </w:r>
          </w:p>
        </w:tc>
      </w:tr>
    </w:tbl>
    <w:p xmlns:wp14="http://schemas.microsoft.com/office/word/2010/wordml" w:rsidRPr="00056459" w:rsidR="00033EC1" w:rsidP="00033EC1" w:rsidRDefault="00033EC1" w14:paraId="49C7B300" wp14:textId="77777777">
      <w:pPr>
        <w:jc w:val="center"/>
        <w:rPr>
          <w:rFonts w:ascii="Arial" w:hAnsi="Arial" w:cs="Arial"/>
          <w:sz w:val="28"/>
          <w:szCs w:val="28"/>
        </w:rPr>
      </w:pPr>
    </w:p>
    <w:p xmlns:wp14="http://schemas.microsoft.com/office/word/2010/wordml" w:rsidRPr="00056459" w:rsidR="00033EC1" w:rsidP="00033EC1" w:rsidRDefault="00033EC1" w14:paraId="44A43532" wp14:textId="77777777">
      <w:pPr>
        <w:jc w:val="center"/>
        <w:rPr>
          <w:rFonts w:ascii="Arial" w:hAnsi="Arial" w:cs="Arial"/>
        </w:rPr>
      </w:pPr>
    </w:p>
    <w:tbl>
      <w:tblPr>
        <w:tblW w:w="93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/>
      </w:tblPr>
      <w:tblGrid>
        <w:gridCol w:w="1809"/>
        <w:gridCol w:w="3969"/>
        <w:gridCol w:w="1428"/>
        <w:gridCol w:w="2116"/>
      </w:tblGrid>
      <w:tr xmlns:wp14="http://schemas.microsoft.com/office/word/2010/wordml" w:rsidRPr="00056459" w:rsidR="00033EC1" w:rsidTr="4D981F27" w14:paraId="46C36CD6" wp14:textId="77777777">
        <w:trPr>
          <w:trHeight w:val="567"/>
        </w:trPr>
        <w:tc>
          <w:tcPr>
            <w:tcW w:w="9322" w:type="dxa"/>
            <w:gridSpan w:val="4"/>
            <w:shd w:val="clear" w:color="auto" w:fill="D9D9D9" w:themeFill="background1" w:themeFillShade="D9"/>
            <w:tcMar/>
            <w:vAlign w:val="center"/>
          </w:tcPr>
          <w:p w:rsidRPr="00513063" w:rsidR="00033EC1" w:rsidP="00513063" w:rsidRDefault="00033EC1" w14:paraId="43C7DB39" wp14:textId="77777777">
            <w:pPr>
              <w:spacing w:after="200" w:line="276" w:lineRule="auto"/>
              <w:jc w:val="center"/>
              <w:rPr>
                <w:rFonts w:ascii="Arial" w:hAnsi="Arial" w:eastAsia="Calibri" w:cs="Arial"/>
                <w:b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b/>
                <w:sz w:val="32"/>
                <w:szCs w:val="22"/>
                <w:lang w:eastAsia="en-US"/>
              </w:rPr>
              <w:t>Wykonawca</w:t>
            </w:r>
          </w:p>
        </w:tc>
      </w:tr>
      <w:tr xmlns:wp14="http://schemas.microsoft.com/office/word/2010/wordml" w:rsidRPr="00056459" w:rsidR="00D127E5" w:rsidTr="4D981F27" w14:paraId="449F95C9" wp14:textId="77777777">
        <w:trPr>
          <w:trHeight w:val="567"/>
        </w:trPr>
        <w:tc>
          <w:tcPr>
            <w:tcW w:w="1809" w:type="dxa"/>
            <w:shd w:val="clear" w:color="auto" w:fill="auto"/>
            <w:tcMar/>
            <w:vAlign w:val="center"/>
          </w:tcPr>
          <w:p w:rsidRPr="00513063" w:rsidR="00033EC1" w:rsidP="00513063" w:rsidRDefault="00033EC1" w14:paraId="63844F37" wp14:textId="77777777">
            <w:pPr>
              <w:jc w:val="center"/>
              <w:rPr>
                <w:rFonts w:ascii="Arial" w:hAnsi="Arial" w:eastAsia="Calibri" w:cs="Arial"/>
                <w:lang w:eastAsia="en-US"/>
              </w:rPr>
            </w:pPr>
          </w:p>
        </w:tc>
        <w:tc>
          <w:tcPr>
            <w:tcW w:w="3969" w:type="dxa"/>
            <w:shd w:val="clear" w:color="auto" w:fill="auto"/>
            <w:tcMar/>
            <w:vAlign w:val="center"/>
          </w:tcPr>
          <w:p w:rsidRPr="00513063" w:rsidR="00033EC1" w:rsidP="00513063" w:rsidRDefault="00033EC1" w14:paraId="08AC01C3" wp14:textId="77777777">
            <w:pPr>
              <w:jc w:val="center"/>
              <w:rPr>
                <w:rFonts w:ascii="Arial" w:hAnsi="Arial" w:eastAsia="Calibri" w:cs="Arial"/>
                <w:lang w:eastAsia="en-US"/>
              </w:rPr>
            </w:pPr>
            <w:r w:rsidRPr="00513063">
              <w:rPr>
                <w:rFonts w:ascii="Arial" w:hAnsi="Arial" w:eastAsia="Calibri" w:cs="Arial"/>
                <w:lang w:eastAsia="en-US"/>
              </w:rPr>
              <w:t>Imię i nazwisko</w:t>
            </w:r>
          </w:p>
        </w:tc>
        <w:tc>
          <w:tcPr>
            <w:tcW w:w="1428" w:type="dxa"/>
            <w:shd w:val="clear" w:color="auto" w:fill="auto"/>
            <w:tcMar/>
            <w:vAlign w:val="center"/>
          </w:tcPr>
          <w:p w:rsidRPr="00513063" w:rsidR="00033EC1" w:rsidP="00513063" w:rsidRDefault="00033EC1" w14:paraId="61036C4D" wp14:textId="77777777">
            <w:pPr>
              <w:jc w:val="center"/>
              <w:rPr>
                <w:rFonts w:ascii="Arial" w:hAnsi="Arial" w:eastAsia="Calibri" w:cs="Arial"/>
                <w:lang w:eastAsia="en-US"/>
              </w:rPr>
            </w:pPr>
            <w:r w:rsidRPr="00513063">
              <w:rPr>
                <w:rFonts w:ascii="Arial" w:hAnsi="Arial" w:eastAsia="Calibri" w:cs="Arial"/>
                <w:lang w:eastAsia="en-US"/>
              </w:rPr>
              <w:t>Data</w:t>
            </w:r>
          </w:p>
        </w:tc>
        <w:tc>
          <w:tcPr>
            <w:tcW w:w="2116" w:type="dxa"/>
            <w:shd w:val="clear" w:color="auto" w:fill="auto"/>
            <w:tcMar/>
            <w:vAlign w:val="center"/>
          </w:tcPr>
          <w:p w:rsidRPr="00513063" w:rsidR="00033EC1" w:rsidP="00513063" w:rsidRDefault="00033EC1" w14:paraId="222E7103" wp14:textId="77777777">
            <w:pPr>
              <w:jc w:val="center"/>
              <w:rPr>
                <w:rFonts w:ascii="Arial" w:hAnsi="Arial" w:eastAsia="Calibri" w:cs="Arial"/>
                <w:lang w:eastAsia="en-US"/>
              </w:rPr>
            </w:pPr>
            <w:r w:rsidRPr="00513063">
              <w:rPr>
                <w:rFonts w:ascii="Arial" w:hAnsi="Arial" w:eastAsia="Calibri" w:cs="Arial"/>
                <w:lang w:eastAsia="en-US"/>
              </w:rPr>
              <w:t>Podpis</w:t>
            </w:r>
          </w:p>
        </w:tc>
      </w:tr>
      <w:tr xmlns:wp14="http://schemas.microsoft.com/office/word/2010/wordml" w:rsidRPr="00056459" w:rsidR="00033EC1" w:rsidTr="4D981F27" w14:paraId="38D7B67B" wp14:textId="77777777">
        <w:trPr>
          <w:trHeight w:val="567"/>
        </w:trPr>
        <w:tc>
          <w:tcPr>
            <w:tcW w:w="1809" w:type="dxa"/>
            <w:shd w:val="clear" w:color="auto" w:fill="auto"/>
            <w:tcMar/>
            <w:vAlign w:val="center"/>
          </w:tcPr>
          <w:p w:rsidRPr="00513063" w:rsidR="00033EC1" w:rsidP="00DA4946" w:rsidRDefault="00033EC1" w14:paraId="241AC9C2" wp14:textId="77777777">
            <w:pPr>
              <w:rPr>
                <w:rFonts w:ascii="Arial" w:hAnsi="Arial" w:eastAsia="Calibri" w:cs="Arial"/>
                <w:lang w:eastAsia="en-US"/>
              </w:rPr>
            </w:pPr>
            <w:r w:rsidRPr="00513063">
              <w:rPr>
                <w:rFonts w:ascii="Arial" w:hAnsi="Arial" w:eastAsia="Calibri" w:cs="Arial"/>
                <w:lang w:eastAsia="en-US"/>
              </w:rPr>
              <w:t>Opracował</w:t>
            </w:r>
            <w:r w:rsidR="009D3364">
              <w:rPr>
                <w:rFonts w:ascii="Arial" w:hAnsi="Arial" w:eastAsia="Calibri" w:cs="Arial"/>
                <w:lang w:eastAsia="en-US"/>
              </w:rPr>
              <w:t>a</w:t>
            </w:r>
            <w:r w:rsidRPr="00513063">
              <w:rPr>
                <w:rFonts w:ascii="Arial" w:hAnsi="Arial" w:eastAsia="Calibri" w:cs="Arial"/>
                <w:lang w:eastAsia="en-US"/>
              </w:rPr>
              <w:t>:</w:t>
            </w:r>
          </w:p>
        </w:tc>
        <w:tc>
          <w:tcPr>
            <w:tcW w:w="3969" w:type="dxa"/>
            <w:tcMar/>
            <w:vAlign w:val="center"/>
          </w:tcPr>
          <w:p w:rsidRPr="008F25CF" w:rsidR="00033EC1" w:rsidP="4D981F27" w:rsidRDefault="00A00D59" w14:paraId="24FCA429" wp14:textId="77777777" wp14:noSpellErr="1">
            <w:pPr>
              <w:rPr>
                <w:rFonts w:ascii="Arial Narrow" w:hAnsi="Arial Narrow" w:eastAsia="Calibri" w:cs="Arial"/>
                <w:sz w:val="20"/>
                <w:szCs w:val="20"/>
                <w:lang w:eastAsia="en-US"/>
              </w:rPr>
            </w:pPr>
            <w:r w:rsidRPr="4D981F27" w:rsidR="4D981F27">
              <w:rPr>
                <w:rFonts w:ascii="Arial" w:hAnsi="Arial" w:eastAsia="Calibri" w:cs="Arial"/>
                <w:strike w:val="1"/>
                <w:u w:val="none"/>
                <w:lang w:eastAsia="en-US"/>
              </w:rPr>
              <w:t>Milena Trzaskawka</w:t>
            </w:r>
          </w:p>
        </w:tc>
        <w:tc>
          <w:tcPr>
            <w:tcW w:w="1428" w:type="dxa"/>
            <w:tcMar/>
            <w:vAlign w:val="center"/>
          </w:tcPr>
          <w:p w:rsidRPr="003B1332" w:rsidR="00033EC1" w:rsidP="4D981F27" w:rsidRDefault="003B1332" w14:paraId="1A08F9A7" wp14:textId="77777777" wp14:noSpellErr="1">
            <w:pPr>
              <w:jc w:val="center"/>
              <w:rPr>
                <w:rFonts w:ascii="Arial" w:hAnsi="Arial" w:eastAsia="Calibri" w:cs="Arial"/>
                <w:strike w:val="1"/>
                <w:lang w:eastAsia="en-US"/>
              </w:rPr>
            </w:pPr>
            <w:r w:rsidRPr="4D981F27" w:rsidR="4D981F27">
              <w:rPr>
                <w:rFonts w:ascii="Arial" w:hAnsi="Arial" w:eastAsia="Calibri" w:cs="Arial"/>
                <w:strike w:val="1"/>
                <w:lang w:eastAsia="en-US"/>
              </w:rPr>
              <w:t>12.03.2015</w:t>
            </w:r>
          </w:p>
        </w:tc>
        <w:tc>
          <w:tcPr>
            <w:tcW w:w="2116" w:type="dxa"/>
            <w:tcMar/>
            <w:vAlign w:val="center"/>
          </w:tcPr>
          <w:p w:rsidRPr="008F25CF" w:rsidR="00033EC1" w:rsidP="00513063" w:rsidRDefault="00033EC1" w14:paraId="28CFF747" wp14:textId="77777777">
            <w:pPr>
              <w:jc w:val="center"/>
              <w:rPr>
                <w:rFonts w:ascii="Arial Narrow" w:hAnsi="Arial Narrow" w:eastAsia="Calibri" w:cs="Arial"/>
                <w:sz w:val="20"/>
                <w:szCs w:val="20"/>
                <w:lang w:eastAsia="en-US"/>
              </w:rPr>
            </w:pPr>
          </w:p>
        </w:tc>
      </w:tr>
      <w:tr xmlns:wp14="http://schemas.microsoft.com/office/word/2010/wordml" w:rsidRPr="00056459" w:rsidR="00033EC1" w:rsidTr="4D981F27" w14:paraId="7E42BDD3" wp14:textId="77777777">
        <w:trPr>
          <w:trHeight w:val="567"/>
        </w:trPr>
        <w:tc>
          <w:tcPr>
            <w:tcW w:w="1809" w:type="dxa"/>
            <w:shd w:val="clear" w:color="auto" w:fill="auto"/>
            <w:tcMar/>
            <w:vAlign w:val="center"/>
          </w:tcPr>
          <w:p w:rsidRPr="00513063" w:rsidR="00033EC1" w:rsidP="00DA4946" w:rsidRDefault="00033EC1" w14:paraId="46742ADD" wp14:textId="77777777">
            <w:pPr>
              <w:rPr>
                <w:rFonts w:ascii="Arial" w:hAnsi="Arial" w:eastAsia="Calibri" w:cs="Arial"/>
                <w:lang w:eastAsia="en-US"/>
              </w:rPr>
            </w:pPr>
            <w:r w:rsidRPr="00513063">
              <w:rPr>
                <w:rFonts w:ascii="Arial" w:hAnsi="Arial" w:eastAsia="Calibri" w:cs="Arial"/>
                <w:lang w:eastAsia="en-US"/>
              </w:rPr>
              <w:t>Nadzorujący realizację:</w:t>
            </w:r>
          </w:p>
        </w:tc>
        <w:tc>
          <w:tcPr>
            <w:tcW w:w="3969" w:type="dxa"/>
            <w:tcMar/>
            <w:vAlign w:val="center"/>
          </w:tcPr>
          <w:p w:rsidRPr="008F25CF" w:rsidR="00033EC1" w:rsidP="00DA4946" w:rsidRDefault="00033EC1" w14:paraId="378B0650" wp14:textId="77777777">
            <w:pPr>
              <w:rPr>
                <w:rFonts w:ascii="Arial Narrow" w:hAnsi="Arial Narrow" w:eastAsia="Calibri" w:cs="Arial"/>
                <w:sz w:val="20"/>
                <w:szCs w:val="20"/>
                <w:lang w:eastAsia="en-US"/>
              </w:rPr>
            </w:pPr>
          </w:p>
        </w:tc>
        <w:tc>
          <w:tcPr>
            <w:tcW w:w="1428" w:type="dxa"/>
            <w:tcMar/>
            <w:vAlign w:val="center"/>
          </w:tcPr>
          <w:p w:rsidRPr="008F25CF" w:rsidR="00033EC1" w:rsidP="00513063" w:rsidRDefault="00033EC1" w14:paraId="484838ED" wp14:textId="77777777">
            <w:pPr>
              <w:jc w:val="center"/>
              <w:rPr>
                <w:rFonts w:ascii="Arial Narrow" w:hAnsi="Arial Narrow" w:eastAsia="Calibri" w:cs="Arial"/>
                <w:sz w:val="20"/>
                <w:szCs w:val="20"/>
                <w:lang w:eastAsia="en-US"/>
              </w:rPr>
            </w:pPr>
          </w:p>
        </w:tc>
        <w:tc>
          <w:tcPr>
            <w:tcW w:w="2116" w:type="dxa"/>
            <w:tcMar/>
            <w:vAlign w:val="center"/>
          </w:tcPr>
          <w:p w:rsidRPr="008F25CF" w:rsidR="00033EC1" w:rsidP="00513063" w:rsidRDefault="00033EC1" w14:paraId="5C5A54DE" wp14:textId="77777777">
            <w:pPr>
              <w:jc w:val="center"/>
              <w:rPr>
                <w:rFonts w:ascii="Arial Narrow" w:hAnsi="Arial Narrow" w:eastAsia="Calibri" w:cs="Arial"/>
                <w:sz w:val="20"/>
                <w:szCs w:val="20"/>
                <w:lang w:eastAsia="en-US"/>
              </w:rPr>
            </w:pPr>
          </w:p>
        </w:tc>
      </w:tr>
      <w:tr xmlns:wp14="http://schemas.microsoft.com/office/word/2010/wordml" w:rsidRPr="00056459" w:rsidR="00033EC1" w:rsidTr="4D981F27" w14:paraId="2F98F52C" wp14:textId="77777777">
        <w:trPr>
          <w:trHeight w:val="567"/>
        </w:trPr>
        <w:tc>
          <w:tcPr>
            <w:tcW w:w="1809" w:type="dxa"/>
            <w:shd w:val="clear" w:color="auto" w:fill="auto"/>
            <w:tcMar/>
            <w:vAlign w:val="center"/>
          </w:tcPr>
          <w:p w:rsidRPr="00513063" w:rsidR="00033EC1" w:rsidP="00DA4946" w:rsidRDefault="00033EC1" w14:paraId="1289BEAA" wp14:textId="77777777">
            <w:pPr>
              <w:rPr>
                <w:rFonts w:ascii="Arial" w:hAnsi="Arial" w:eastAsia="Calibri" w:cs="Arial"/>
                <w:lang w:eastAsia="en-US"/>
              </w:rPr>
            </w:pPr>
            <w:r w:rsidRPr="00513063">
              <w:rPr>
                <w:rFonts w:ascii="Arial" w:hAnsi="Arial" w:eastAsia="Calibri" w:cs="Arial"/>
                <w:lang w:eastAsia="en-US"/>
              </w:rPr>
              <w:t>Zaakceptował:</w:t>
            </w:r>
          </w:p>
        </w:tc>
        <w:tc>
          <w:tcPr>
            <w:tcW w:w="3969" w:type="dxa"/>
            <w:tcMar/>
            <w:vAlign w:val="center"/>
          </w:tcPr>
          <w:p w:rsidRPr="008F25CF" w:rsidR="00033EC1" w:rsidP="00DA4946" w:rsidRDefault="00033EC1" w14:paraId="2D37648D" wp14:textId="77777777">
            <w:pPr>
              <w:rPr>
                <w:rFonts w:ascii="Arial Narrow" w:hAnsi="Arial Narrow" w:eastAsia="Calibri" w:cs="Arial"/>
                <w:sz w:val="20"/>
                <w:szCs w:val="20"/>
                <w:lang w:eastAsia="en-US"/>
              </w:rPr>
            </w:pPr>
          </w:p>
        </w:tc>
        <w:tc>
          <w:tcPr>
            <w:tcW w:w="1428" w:type="dxa"/>
            <w:tcMar/>
            <w:vAlign w:val="center"/>
          </w:tcPr>
          <w:p w:rsidRPr="008F25CF" w:rsidR="00033EC1" w:rsidP="00513063" w:rsidRDefault="00033EC1" w14:paraId="3B437C75" wp14:textId="77777777">
            <w:pPr>
              <w:jc w:val="center"/>
              <w:rPr>
                <w:rFonts w:ascii="Arial Narrow" w:hAnsi="Arial Narrow" w:eastAsia="Calibri" w:cs="Arial"/>
                <w:sz w:val="20"/>
                <w:szCs w:val="20"/>
                <w:lang w:eastAsia="en-US"/>
              </w:rPr>
            </w:pPr>
          </w:p>
        </w:tc>
        <w:tc>
          <w:tcPr>
            <w:tcW w:w="2116" w:type="dxa"/>
            <w:tcMar/>
            <w:vAlign w:val="center"/>
          </w:tcPr>
          <w:p w:rsidRPr="008F25CF" w:rsidR="00033EC1" w:rsidP="00513063" w:rsidRDefault="00033EC1" w14:paraId="5A330544" wp14:textId="77777777">
            <w:pPr>
              <w:jc w:val="center"/>
              <w:rPr>
                <w:rFonts w:ascii="Arial Narrow" w:hAnsi="Arial Narrow" w:eastAsia="Calibri" w:cs="Arial"/>
                <w:sz w:val="20"/>
                <w:szCs w:val="20"/>
                <w:lang w:eastAsia="en-US"/>
              </w:rPr>
            </w:pPr>
          </w:p>
        </w:tc>
      </w:tr>
    </w:tbl>
    <w:p xmlns:wp14="http://schemas.microsoft.com/office/word/2010/wordml" w:rsidRPr="00056459" w:rsidR="00033EC1" w:rsidP="00033EC1" w:rsidRDefault="00033EC1" w14:paraId="52D58030" wp14:textId="77777777">
      <w:pPr>
        <w:jc w:val="center"/>
        <w:rPr>
          <w:rFonts w:ascii="Arial" w:hAnsi="Arial" w:cs="Arial"/>
          <w:sz w:val="28"/>
          <w:szCs w:val="28"/>
        </w:rPr>
      </w:pPr>
    </w:p>
    <w:p xmlns:wp14="http://schemas.microsoft.com/office/word/2010/wordml" w:rsidRPr="00056459" w:rsidR="00033EC1" w:rsidP="00033EC1" w:rsidRDefault="00033EC1" w14:paraId="25274491" wp14:textId="77777777">
      <w:pPr>
        <w:rPr>
          <w:rFonts w:ascii="Arial" w:hAnsi="Arial" w:cs="Arial"/>
        </w:rPr>
      </w:pPr>
    </w:p>
    <w:tbl>
      <w:tblPr>
        <w:tblW w:w="93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4394"/>
        <w:gridCol w:w="1417"/>
        <w:gridCol w:w="1702"/>
      </w:tblGrid>
      <w:tr xmlns:wp14="http://schemas.microsoft.com/office/word/2010/wordml" w:rsidRPr="00056459" w:rsidR="00033EC1" w:rsidTr="4D981F27" w14:paraId="15B0C12D" wp14:textId="77777777">
        <w:trPr>
          <w:trHeight w:val="567"/>
        </w:trPr>
        <w:tc>
          <w:tcPr>
            <w:tcW w:w="9322" w:type="dxa"/>
            <w:gridSpan w:val="4"/>
            <w:shd w:val="clear" w:color="auto" w:fill="D9D9D9" w:themeFill="background1" w:themeFillShade="D9"/>
            <w:tcMar/>
            <w:vAlign w:val="center"/>
          </w:tcPr>
          <w:p w:rsidRPr="00513063" w:rsidR="00033EC1" w:rsidP="00513063" w:rsidRDefault="00033EC1" w14:paraId="590316A4" wp14:textId="77777777">
            <w:pPr>
              <w:spacing w:after="200" w:line="276" w:lineRule="auto"/>
              <w:jc w:val="center"/>
              <w:rPr>
                <w:rFonts w:ascii="Arial" w:hAnsi="Arial" w:eastAsia="Calibri" w:cs="Arial"/>
                <w:b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b/>
                <w:sz w:val="32"/>
                <w:szCs w:val="22"/>
                <w:lang w:eastAsia="en-US"/>
              </w:rPr>
              <w:t>Generalny Wykonawca</w:t>
            </w:r>
          </w:p>
        </w:tc>
      </w:tr>
      <w:tr xmlns:wp14="http://schemas.microsoft.com/office/word/2010/wordml" w:rsidRPr="00056459" w:rsidR="00D127E5" w:rsidTr="4D981F27" w14:paraId="3657072B" wp14:textId="77777777">
        <w:trPr>
          <w:trHeight w:val="567"/>
        </w:trPr>
        <w:tc>
          <w:tcPr>
            <w:tcW w:w="1809" w:type="dxa"/>
            <w:shd w:val="clear" w:color="auto" w:fill="auto"/>
            <w:tcMar/>
            <w:vAlign w:val="center"/>
          </w:tcPr>
          <w:p w:rsidRPr="00513063" w:rsidR="00033EC1" w:rsidP="00513063" w:rsidRDefault="00033EC1" w14:paraId="3A0B9819" wp14:textId="77777777">
            <w:pPr>
              <w:jc w:val="center"/>
              <w:rPr>
                <w:rFonts w:ascii="Arial" w:hAnsi="Arial" w:eastAsia="Calibri" w:cs="Arial"/>
                <w:lang w:eastAsia="en-US"/>
              </w:rPr>
            </w:pPr>
          </w:p>
        </w:tc>
        <w:tc>
          <w:tcPr>
            <w:tcW w:w="4394" w:type="dxa"/>
            <w:shd w:val="clear" w:color="auto" w:fill="auto"/>
            <w:tcMar/>
            <w:vAlign w:val="center"/>
          </w:tcPr>
          <w:p w:rsidRPr="00513063" w:rsidR="00033EC1" w:rsidP="00513063" w:rsidRDefault="00033EC1" w14:paraId="26EC73AF" wp14:textId="77777777">
            <w:pPr>
              <w:jc w:val="center"/>
              <w:rPr>
                <w:rFonts w:ascii="Arial" w:hAnsi="Arial" w:eastAsia="Calibri" w:cs="Arial"/>
                <w:lang w:eastAsia="en-US"/>
              </w:rPr>
            </w:pPr>
            <w:r w:rsidRPr="00513063">
              <w:rPr>
                <w:rFonts w:ascii="Arial" w:hAnsi="Arial" w:eastAsia="Calibri" w:cs="Arial"/>
                <w:lang w:eastAsia="en-US"/>
              </w:rPr>
              <w:t>Imię i nazwisko</w:t>
            </w:r>
          </w:p>
        </w:tc>
        <w:tc>
          <w:tcPr>
            <w:tcW w:w="1417" w:type="dxa"/>
            <w:shd w:val="clear" w:color="auto" w:fill="auto"/>
            <w:tcMar/>
            <w:vAlign w:val="center"/>
          </w:tcPr>
          <w:p w:rsidRPr="00513063" w:rsidR="00033EC1" w:rsidP="00513063" w:rsidRDefault="00033EC1" w14:paraId="4437A9CA" wp14:textId="77777777">
            <w:pPr>
              <w:jc w:val="center"/>
              <w:rPr>
                <w:rFonts w:ascii="Arial" w:hAnsi="Arial" w:eastAsia="Calibri" w:cs="Arial"/>
                <w:lang w:eastAsia="en-US"/>
              </w:rPr>
            </w:pPr>
            <w:r w:rsidRPr="00513063">
              <w:rPr>
                <w:rFonts w:ascii="Arial" w:hAnsi="Arial" w:eastAsia="Calibri" w:cs="Arial"/>
                <w:lang w:eastAsia="en-US"/>
              </w:rPr>
              <w:t>Data</w:t>
            </w:r>
          </w:p>
        </w:tc>
        <w:tc>
          <w:tcPr>
            <w:tcW w:w="1702" w:type="dxa"/>
            <w:shd w:val="clear" w:color="auto" w:fill="auto"/>
            <w:tcMar/>
            <w:vAlign w:val="center"/>
          </w:tcPr>
          <w:p w:rsidRPr="00513063" w:rsidR="00033EC1" w:rsidP="00513063" w:rsidRDefault="00033EC1" w14:paraId="4406FF7A" wp14:textId="77777777">
            <w:pPr>
              <w:jc w:val="center"/>
              <w:rPr>
                <w:rFonts w:ascii="Arial" w:hAnsi="Arial" w:eastAsia="Calibri" w:cs="Arial"/>
                <w:lang w:eastAsia="en-US"/>
              </w:rPr>
            </w:pPr>
            <w:r w:rsidRPr="00513063">
              <w:rPr>
                <w:rFonts w:ascii="Arial" w:hAnsi="Arial" w:eastAsia="Calibri" w:cs="Arial"/>
                <w:lang w:eastAsia="en-US"/>
              </w:rPr>
              <w:t>Podpis</w:t>
            </w:r>
          </w:p>
        </w:tc>
      </w:tr>
      <w:tr xmlns:wp14="http://schemas.microsoft.com/office/word/2010/wordml" w:rsidRPr="00056459" w:rsidR="00033EC1" w:rsidTr="4D981F27" w14:paraId="75DEF335" wp14:textId="77777777">
        <w:trPr>
          <w:trHeight w:val="567"/>
        </w:trPr>
        <w:tc>
          <w:tcPr>
            <w:tcW w:w="1809" w:type="dxa"/>
            <w:shd w:val="clear" w:color="auto" w:fill="auto"/>
            <w:tcMar/>
            <w:vAlign w:val="center"/>
          </w:tcPr>
          <w:p w:rsidRPr="00513063" w:rsidR="00033EC1" w:rsidP="4D981F27" w:rsidRDefault="00033EC1" w14:paraId="4406322E" w14:noSpellErr="1" wp14:textId="545AF3CE">
            <w:pPr>
              <w:rPr>
                <w:rFonts w:ascii="Arial" w:hAnsi="Arial" w:eastAsia="Calibri" w:cs="Arial"/>
                <w:lang w:eastAsia="en-US"/>
              </w:rPr>
            </w:pPr>
            <w:r w:rsidRPr="4D981F27" w:rsidR="4D981F27">
              <w:rPr>
                <w:rFonts w:ascii="Arial" w:hAnsi="Arial" w:eastAsia="Calibri" w:cs="Arial"/>
                <w:color w:val="00B050"/>
                <w:lang w:eastAsia="en-US"/>
              </w:rPr>
              <w:t>Przyjął</w:t>
            </w:r>
            <w:r w:rsidRPr="4D981F27" w:rsidR="4D981F27">
              <w:rPr>
                <w:rFonts w:ascii="Arial" w:hAnsi="Arial" w:eastAsia="Calibri" w:cs="Arial"/>
                <w:color w:val="00B050"/>
                <w:lang w:eastAsia="en-US"/>
              </w:rPr>
              <w:t>:</w:t>
            </w:r>
          </w:p>
        </w:tc>
        <w:tc>
          <w:tcPr>
            <w:tcW w:w="4394" w:type="dxa"/>
            <w:tcMar/>
            <w:vAlign w:val="center"/>
          </w:tcPr>
          <w:p w:rsidRPr="00513063" w:rsidR="00033EC1" w:rsidP="4D981F27" w:rsidRDefault="00E11C2E" w14:paraId="22945AAA" wp14:textId="77777777" wp14:noSpellErr="1">
            <w:pPr>
              <w:rPr>
                <w:rFonts w:ascii="Arial" w:hAnsi="Arial" w:eastAsia="Calibri" w:cs="Arial"/>
                <w:lang w:eastAsia="en-US"/>
              </w:rPr>
            </w:pPr>
            <w:r w:rsidRPr="4D981F27" w:rsidR="4D981F27">
              <w:rPr>
                <w:rFonts w:ascii="Arial" w:hAnsi="Arial" w:eastAsia="Calibri" w:cs="Arial"/>
                <w:strike w:val="0"/>
                <w:dstrike w:val="0"/>
                <w:highlight w:val="cyan"/>
                <w:lang w:eastAsia="en-US"/>
              </w:rPr>
              <w:t>Paweł Kmiecik</w:t>
            </w:r>
            <w:r w:rsidRPr="4D981F27" w:rsidR="4D981F27">
              <w:rPr>
                <w:rFonts w:ascii="Arial" w:hAnsi="Arial" w:eastAsia="Calibri" w:cs="Arial"/>
                <w:strike w:val="0"/>
                <w:dstrike w:val="0"/>
                <w:highlight w:val="cyan"/>
                <w:lang w:eastAsia="en-US"/>
              </w:rPr>
              <w:t xml:space="preserve"> – Koordynator ds. BHP</w:t>
            </w:r>
          </w:p>
        </w:tc>
        <w:tc>
          <w:tcPr>
            <w:tcW w:w="1417" w:type="dxa"/>
            <w:tcMar/>
            <w:vAlign w:val="center"/>
          </w:tcPr>
          <w:p w:rsidRPr="00513063" w:rsidR="00033EC1" w:rsidP="00513063" w:rsidRDefault="00033EC1" w14:paraId="13BBD49F" wp14:textId="77777777">
            <w:pPr>
              <w:jc w:val="center"/>
              <w:rPr>
                <w:rFonts w:ascii="Arial" w:hAnsi="Arial" w:eastAsia="Calibri" w:cs="Arial"/>
                <w:lang w:eastAsia="en-US"/>
              </w:rPr>
            </w:pPr>
          </w:p>
        </w:tc>
        <w:tc>
          <w:tcPr>
            <w:tcW w:w="1702" w:type="dxa"/>
            <w:tcMar/>
            <w:vAlign w:val="center"/>
          </w:tcPr>
          <w:p w:rsidRPr="00513063" w:rsidR="00033EC1" w:rsidP="00513063" w:rsidRDefault="00033EC1" w14:paraId="3672B120" wp14:textId="77777777">
            <w:pPr>
              <w:jc w:val="center"/>
              <w:rPr>
                <w:rFonts w:ascii="Arial" w:hAnsi="Arial" w:eastAsia="Calibri" w:cs="Arial"/>
                <w:lang w:eastAsia="en-US"/>
              </w:rPr>
            </w:pPr>
          </w:p>
        </w:tc>
      </w:tr>
    </w:tbl>
    <w:p w:rsidR="4D981F27" w:rsidRDefault="4D981F27" w14:paraId="2C5931B9" w14:textId="3D902DD0"/>
    <w:p xmlns:wp14="http://schemas.microsoft.com/office/word/2010/wordml" w:rsidRPr="00056459" w:rsidR="00033EC1" w:rsidP="00033EC1" w:rsidRDefault="00033EC1" w14:paraId="7FCB06C0" wp14:textId="77777777">
      <w:pPr>
        <w:rPr>
          <w:rFonts w:ascii="Arial" w:hAnsi="Arial" w:cs="Arial"/>
          <w:sz w:val="28"/>
          <w:szCs w:val="28"/>
        </w:rPr>
      </w:pPr>
    </w:p>
    <w:p xmlns:wp14="http://schemas.microsoft.com/office/word/2010/wordml" w:rsidRPr="00056459" w:rsidR="00033EC1" w:rsidP="00033EC1" w:rsidRDefault="00033EC1" w14:paraId="1D9C027D" wp14:textId="77777777">
      <w:pPr>
        <w:rPr>
          <w:rFonts w:ascii="Arial" w:hAnsi="Arial" w:cs="Arial"/>
          <w:sz w:val="28"/>
          <w:szCs w:val="28"/>
        </w:rPr>
      </w:pPr>
    </w:p>
    <w:p xmlns:wp14="http://schemas.microsoft.com/office/word/2010/wordml" w:rsidRPr="00056459" w:rsidR="00033EC1" w:rsidP="0090433C" w:rsidRDefault="00033EC1" w14:paraId="5418FE8E" wp14:textId="77777777">
      <w:pPr>
        <w:rPr>
          <w:rFonts w:ascii="Arial" w:hAnsi="Arial" w:cs="Arial"/>
          <w:b/>
        </w:rPr>
      </w:pPr>
      <w:r w:rsidRPr="00056459">
        <w:rPr>
          <w:rFonts w:ascii="Arial" w:hAnsi="Arial" w:cs="Arial"/>
          <w:b/>
        </w:rPr>
        <w:br w:type="page"/>
      </w:r>
      <w:r w:rsidRPr="00056459">
        <w:rPr>
          <w:rFonts w:ascii="Arial" w:hAnsi="Arial" w:cs="Arial"/>
          <w:b/>
        </w:rPr>
        <w:lastRenderedPageBreak/>
        <w:t>Planowany termin wykonywania robót</w:t>
      </w:r>
    </w:p>
    <w:p xmlns:wp14="http://schemas.microsoft.com/office/word/2010/wordml" w:rsidRPr="00056459" w:rsidR="00033EC1" w:rsidP="00033EC1" w:rsidRDefault="00033EC1" w14:paraId="1ED94BE0" wp14:textId="77777777">
      <w:pPr>
        <w:pStyle w:val="Akapitzlist"/>
        <w:numPr>
          <w:ilvl w:val="0"/>
          <w:numId w:val="16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056459">
        <w:rPr>
          <w:rFonts w:ascii="Arial" w:hAnsi="Arial" w:cs="Arial"/>
          <w:sz w:val="24"/>
          <w:szCs w:val="24"/>
        </w:rPr>
        <w:t>prace wykonywane będą w okresie od.... do .........</w:t>
      </w:r>
    </w:p>
    <w:p xmlns:wp14="http://schemas.microsoft.com/office/word/2010/wordml" w:rsidRPr="008F25CF" w:rsidR="00033EC1" w:rsidP="00033EC1" w:rsidRDefault="00033EC1" w14:paraId="38D9D526" wp14:textId="77777777">
      <w:pPr>
        <w:pStyle w:val="Akapitzlist"/>
        <w:spacing w:line="360" w:lineRule="auto"/>
        <w:ind w:left="284"/>
        <w:rPr>
          <w:rFonts w:ascii="Arial" w:hAnsi="Arial" w:cs="Arial"/>
          <w:b/>
          <w:sz w:val="24"/>
          <w:szCs w:val="24"/>
        </w:rPr>
      </w:pPr>
      <w:r w:rsidRPr="00056459">
        <w:rPr>
          <w:rFonts w:ascii="Arial" w:hAnsi="Arial" w:cs="Arial"/>
          <w:sz w:val="24"/>
          <w:szCs w:val="24"/>
        </w:rPr>
        <w:t>p</w:t>
      </w:r>
      <w:r w:rsidR="008F25CF">
        <w:rPr>
          <w:rFonts w:ascii="Arial" w:hAnsi="Arial" w:cs="Arial"/>
          <w:sz w:val="24"/>
          <w:szCs w:val="24"/>
        </w:rPr>
        <w:t xml:space="preserve">lanowane są następujące przerwy: wg </w:t>
      </w:r>
      <w:r w:rsidRPr="008F25CF" w:rsidR="008F25CF">
        <w:rPr>
          <w:rFonts w:ascii="Arial" w:hAnsi="Arial" w:cs="Arial"/>
          <w:b/>
          <w:sz w:val="24"/>
          <w:szCs w:val="24"/>
        </w:rPr>
        <w:t>potrzeb (śniadanie, obiad)</w:t>
      </w:r>
    </w:p>
    <w:p xmlns:wp14="http://schemas.microsoft.com/office/word/2010/wordml" w:rsidRPr="00056459" w:rsidR="00033EC1" w:rsidP="00033EC1" w:rsidRDefault="00033EC1" w14:paraId="7B3721BD" wp14:textId="77777777">
      <w:pPr>
        <w:pStyle w:val="Akapitzlist"/>
        <w:numPr>
          <w:ilvl w:val="0"/>
          <w:numId w:val="16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056459">
        <w:rPr>
          <w:rFonts w:ascii="Arial" w:hAnsi="Arial" w:cs="Arial"/>
          <w:sz w:val="24"/>
          <w:szCs w:val="24"/>
        </w:rPr>
        <w:t>prace</w:t>
      </w:r>
      <w:r w:rsidR="008F25CF">
        <w:rPr>
          <w:rFonts w:ascii="Arial" w:hAnsi="Arial" w:cs="Arial"/>
          <w:sz w:val="24"/>
          <w:szCs w:val="24"/>
        </w:rPr>
        <w:t xml:space="preserve"> wykonywane będą w: </w:t>
      </w:r>
      <w:r w:rsidRPr="008F25CF" w:rsidR="008F25CF">
        <w:rPr>
          <w:rFonts w:ascii="Arial" w:hAnsi="Arial" w:cs="Arial"/>
          <w:b/>
          <w:sz w:val="24"/>
          <w:szCs w:val="24"/>
        </w:rPr>
        <w:t>dzień</w:t>
      </w:r>
    </w:p>
    <w:p xmlns:wp14="http://schemas.microsoft.com/office/word/2010/wordml" w:rsidRPr="00056459" w:rsidR="00033EC1" w:rsidP="00033EC1" w:rsidRDefault="00033EC1" w14:paraId="58D8F02B" wp14:textId="77777777">
      <w:pPr>
        <w:pStyle w:val="Akapitzlist"/>
        <w:numPr>
          <w:ilvl w:val="0"/>
          <w:numId w:val="14"/>
        </w:numPr>
        <w:spacing w:line="360" w:lineRule="auto"/>
        <w:ind w:left="284" w:hanging="284"/>
        <w:rPr>
          <w:rFonts w:ascii="Arial" w:hAnsi="Arial" w:cs="Arial"/>
          <w:b/>
          <w:sz w:val="24"/>
          <w:szCs w:val="24"/>
        </w:rPr>
      </w:pPr>
      <w:r w:rsidRPr="00056459">
        <w:rPr>
          <w:rFonts w:ascii="Arial" w:hAnsi="Arial" w:cs="Arial"/>
          <w:b/>
          <w:sz w:val="24"/>
          <w:szCs w:val="24"/>
        </w:rPr>
        <w:t>Miejsce(a) wykonywania robót</w:t>
      </w:r>
    </w:p>
    <w:p xmlns:wp14="http://schemas.microsoft.com/office/word/2010/wordml" w:rsidRPr="00056459" w:rsidR="00033EC1" w:rsidP="00033EC1" w:rsidRDefault="00033EC1" w14:paraId="74CBCB4A" wp14:textId="77777777">
      <w:pPr>
        <w:pStyle w:val="Akapitzlist"/>
        <w:numPr>
          <w:ilvl w:val="0"/>
          <w:numId w:val="18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056459">
        <w:rPr>
          <w:rFonts w:ascii="Arial" w:hAnsi="Arial" w:cs="Arial"/>
          <w:sz w:val="24"/>
          <w:szCs w:val="24"/>
        </w:rPr>
        <w:t>dokładne miejsce(a) wskazane na placu budowy</w:t>
      </w:r>
    </w:p>
    <w:p xmlns:wp14="http://schemas.microsoft.com/office/word/2010/wordml" w:rsidRPr="00056459" w:rsidR="00033EC1" w:rsidP="4D981F27" w:rsidRDefault="00033EC1" w14:paraId="441BB994" wp14:textId="77777777" wp14:noSpellErr="1">
      <w:pPr>
        <w:pStyle w:val="Akapitzlist"/>
        <w:numPr>
          <w:ilvl w:val="0"/>
          <w:numId w:val="18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4D981F27" w:rsidR="4D981F27">
        <w:rPr>
          <w:rFonts w:ascii="Arial" w:hAnsi="Arial" w:cs="Arial"/>
          <w:sz w:val="24"/>
          <w:szCs w:val="24"/>
          <w:highlight w:val="cyan"/>
        </w:rPr>
        <w:t>wpływ na otoczenie miejsca pracy</w:t>
      </w:r>
      <w:r w:rsidRPr="4D981F27" w:rsidR="4D981F27">
        <w:rPr>
          <w:rFonts w:ascii="Arial" w:hAnsi="Arial" w:cs="Arial"/>
          <w:sz w:val="24"/>
          <w:szCs w:val="24"/>
          <w:highlight w:val="cyan"/>
        </w:rPr>
        <w:t xml:space="preserve">: </w:t>
      </w:r>
      <w:r w:rsidRPr="4D981F27" w:rsidR="4D981F27">
        <w:rPr>
          <w:rFonts w:ascii="Arial" w:hAnsi="Arial" w:cs="Arial"/>
          <w:sz w:val="24"/>
          <w:szCs w:val="24"/>
          <w:highlight w:val="cyan"/>
        </w:rPr>
        <w:t>zamknięcie dla ruchu kołowego i pieszych</w:t>
      </w:r>
    </w:p>
    <w:p xmlns:wp14="http://schemas.microsoft.com/office/word/2010/wordml" w:rsidRPr="008F25CF" w:rsidR="00033EC1" w:rsidP="4D981F27" w:rsidRDefault="00033EC1" w14:paraId="11607DAF" wp14:textId="77777777" wp14:noSpellErr="1">
      <w:pPr>
        <w:pStyle w:val="Akapitzlist"/>
        <w:numPr>
          <w:ilvl w:val="0"/>
          <w:numId w:val="16"/>
        </w:numPr>
        <w:spacing w:line="360" w:lineRule="auto"/>
        <w:ind w:left="284" w:hanging="284"/>
        <w:rPr>
          <w:rFonts w:ascii="Arial" w:hAnsi="Arial" w:cs="Arial"/>
          <w:b w:val="1"/>
          <w:bCs w:val="1"/>
          <w:sz w:val="24"/>
          <w:szCs w:val="24"/>
        </w:rPr>
      </w:pPr>
      <w:r w:rsidRPr="4D981F27" w:rsidR="4D981F27">
        <w:rPr>
          <w:rFonts w:ascii="Arial" w:hAnsi="Arial" w:cs="Arial"/>
          <w:sz w:val="24"/>
          <w:szCs w:val="24"/>
          <w:highlight w:val="cyan"/>
        </w:rPr>
        <w:t>sposób dotarcia do miejsca pracy/dostęp</w:t>
      </w:r>
      <w:r w:rsidRPr="4D981F27" w:rsidR="4D981F27">
        <w:rPr>
          <w:rFonts w:ascii="Arial" w:hAnsi="Arial" w:cs="Arial"/>
          <w:sz w:val="24"/>
          <w:szCs w:val="24"/>
          <w:highlight w:val="cyan"/>
        </w:rPr>
        <w:t xml:space="preserve">: </w:t>
      </w:r>
      <w:r w:rsidRPr="4D981F27" w:rsidR="4D981F27">
        <w:rPr>
          <w:rFonts w:ascii="Arial" w:hAnsi="Arial" w:cs="Arial"/>
          <w:b w:val="1"/>
          <w:bCs w:val="1"/>
          <w:sz w:val="24"/>
          <w:szCs w:val="24"/>
          <w:highlight w:val="cyan"/>
        </w:rPr>
        <w:t xml:space="preserve">samochody </w:t>
      </w:r>
      <w:r w:rsidRPr="4D981F27" w:rsidR="4D981F27">
        <w:rPr>
          <w:rFonts w:ascii="Arial" w:hAnsi="Arial" w:cs="Arial"/>
          <w:b w:val="1"/>
          <w:bCs w:val="1"/>
          <w:sz w:val="24"/>
          <w:szCs w:val="24"/>
          <w:highlight w:val="cyan"/>
        </w:rPr>
        <w:t xml:space="preserve"> służ</w:t>
      </w:r>
      <w:r w:rsidRPr="4D981F27" w:rsidR="4D981F27">
        <w:rPr>
          <w:rFonts w:ascii="Arial" w:hAnsi="Arial" w:cs="Arial"/>
          <w:b w:val="1"/>
          <w:bCs w:val="1"/>
          <w:sz w:val="24"/>
          <w:szCs w:val="24"/>
          <w:highlight w:val="cyan"/>
        </w:rPr>
        <w:t>bowe</w:t>
      </w:r>
    </w:p>
    <w:p xmlns:wp14="http://schemas.microsoft.com/office/word/2010/wordml" w:rsidRPr="00056459" w:rsidR="00033EC1" w:rsidP="4D981F27" w:rsidRDefault="00033EC1" w14:paraId="287B38E2" wp14:textId="77777777" wp14:noSpellErr="1">
      <w:pPr>
        <w:pStyle w:val="Akapitzlist"/>
        <w:numPr>
          <w:ilvl w:val="0"/>
          <w:numId w:val="16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4D981F27" w:rsidR="4D981F27">
        <w:rPr>
          <w:rFonts w:ascii="Arial" w:hAnsi="Arial" w:cs="Arial"/>
          <w:sz w:val="24"/>
          <w:szCs w:val="24"/>
          <w:highlight w:val="cyan"/>
        </w:rPr>
        <w:t>droga ewakuacji</w:t>
      </w:r>
      <w:r w:rsidRPr="4D981F27" w:rsidR="4D981F27">
        <w:rPr>
          <w:rFonts w:ascii="Arial" w:hAnsi="Arial" w:cs="Arial"/>
          <w:sz w:val="24"/>
          <w:szCs w:val="24"/>
          <w:highlight w:val="cyan"/>
        </w:rPr>
        <w:t xml:space="preserve">: </w:t>
      </w:r>
      <w:r w:rsidRPr="4D981F27" w:rsidR="4D981F27">
        <w:rPr>
          <w:rFonts w:ascii="Arial" w:hAnsi="Arial" w:cs="Arial"/>
          <w:b w:val="1"/>
          <w:bCs w:val="1"/>
          <w:sz w:val="24"/>
          <w:szCs w:val="24"/>
          <w:highlight w:val="cyan"/>
        </w:rPr>
        <w:t>w bezpiecznej odległości od miejsca zagrożenia</w:t>
      </w:r>
    </w:p>
    <w:p xmlns:wp14="http://schemas.microsoft.com/office/word/2010/wordml" w:rsidRPr="001748E2" w:rsidR="008F25CF" w:rsidP="4D981F27" w:rsidRDefault="00033EC1" w14:paraId="1C904E73" wp14:textId="77777777" wp14:noSpellErr="1">
      <w:pPr>
        <w:pStyle w:val="Akapitzlist"/>
        <w:numPr>
          <w:ilvl w:val="0"/>
          <w:numId w:val="16"/>
        </w:numPr>
        <w:spacing w:line="360" w:lineRule="auto"/>
        <w:ind w:left="284" w:hanging="284"/>
        <w:rPr>
          <w:rFonts w:ascii="Arial" w:hAnsi="Arial" w:cs="Arial"/>
          <w:b w:val="1"/>
          <w:bCs w:val="1"/>
          <w:sz w:val="24"/>
          <w:szCs w:val="24"/>
        </w:rPr>
      </w:pPr>
      <w:r w:rsidRPr="4D981F27" w:rsidR="4D981F27">
        <w:rPr>
          <w:rFonts w:ascii="Arial" w:hAnsi="Arial" w:cs="Arial"/>
          <w:sz w:val="24"/>
          <w:szCs w:val="24"/>
          <w:highlight w:val="cyan"/>
        </w:rPr>
        <w:t>mi</w:t>
      </w:r>
      <w:r w:rsidRPr="4D981F27" w:rsidR="4D981F27">
        <w:rPr>
          <w:rFonts w:ascii="Arial" w:hAnsi="Arial" w:cs="Arial"/>
          <w:sz w:val="24"/>
          <w:szCs w:val="24"/>
          <w:highlight w:val="cyan"/>
        </w:rPr>
        <w:t xml:space="preserve">ejsce zbiórki podczas ewakuacji: </w:t>
      </w:r>
      <w:r w:rsidRPr="4D981F27" w:rsidR="4D981F27">
        <w:rPr>
          <w:rFonts w:ascii="Arial" w:hAnsi="Arial" w:cs="Arial"/>
          <w:b w:val="1"/>
          <w:bCs w:val="1"/>
          <w:sz w:val="24"/>
          <w:szCs w:val="24"/>
          <w:highlight w:val="cyan"/>
        </w:rPr>
        <w:t>parking zaplecze lub bezpieczna odległość od miejsca zagrożenia</w:t>
      </w:r>
      <w:r w:rsidRPr="4D981F27" w:rsidR="4D981F27">
        <w:rPr>
          <w:rFonts w:ascii="Arial" w:hAnsi="Arial" w:cs="Arial"/>
          <w:b w:val="1"/>
          <w:bCs w:val="1"/>
          <w:sz w:val="24"/>
          <w:szCs w:val="24"/>
        </w:rPr>
        <w:t xml:space="preserve"> </w:t>
      </w:r>
    </w:p>
    <w:p xmlns:wp14="http://schemas.microsoft.com/office/word/2010/wordml" w:rsidRPr="00056459" w:rsidR="00033EC1" w:rsidP="008F25CF" w:rsidRDefault="00033EC1" w14:paraId="0960B8BD" wp14:textId="77777777">
      <w:pPr>
        <w:pStyle w:val="Akapitzlist"/>
        <w:spacing w:line="360" w:lineRule="auto"/>
        <w:ind w:left="284"/>
        <w:rPr>
          <w:rFonts w:ascii="Arial" w:hAnsi="Arial" w:cs="Arial"/>
          <w:sz w:val="24"/>
          <w:szCs w:val="24"/>
        </w:rPr>
      </w:pPr>
    </w:p>
    <w:p xmlns:wp14="http://schemas.microsoft.com/office/word/2010/wordml" w:rsidRPr="00056459" w:rsidR="00033EC1" w:rsidP="00033EC1" w:rsidRDefault="00033EC1" w14:paraId="6C906791" wp14:textId="77777777">
      <w:pPr>
        <w:pStyle w:val="Akapitzlist"/>
        <w:numPr>
          <w:ilvl w:val="0"/>
          <w:numId w:val="14"/>
        </w:numPr>
        <w:spacing w:line="360" w:lineRule="auto"/>
        <w:ind w:left="284" w:hanging="284"/>
        <w:rPr>
          <w:rFonts w:ascii="Arial" w:hAnsi="Arial" w:cs="Arial"/>
          <w:b/>
          <w:sz w:val="24"/>
          <w:szCs w:val="24"/>
        </w:rPr>
      </w:pPr>
      <w:r w:rsidRPr="00056459">
        <w:rPr>
          <w:rFonts w:ascii="Arial" w:hAnsi="Arial" w:cs="Arial"/>
          <w:b/>
          <w:sz w:val="24"/>
          <w:szCs w:val="24"/>
        </w:rPr>
        <w:t>Wpływ warunków atmosferycznych na prace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/>
      </w:tblPr>
      <w:tblGrid>
        <w:gridCol w:w="548"/>
        <w:gridCol w:w="3146"/>
        <w:gridCol w:w="1896"/>
        <w:gridCol w:w="1848"/>
        <w:gridCol w:w="1848"/>
      </w:tblGrid>
      <w:tr xmlns:wp14="http://schemas.microsoft.com/office/word/2010/wordml" w:rsidRPr="00056459" w:rsidR="00513063" w:rsidTr="008F25CF" w14:paraId="70F25B08" wp14:textId="77777777">
        <w:trPr>
          <w:trHeight w:val="567"/>
        </w:trPr>
        <w:tc>
          <w:tcPr>
            <w:tcW w:w="295" w:type="pct"/>
            <w:vAlign w:val="center"/>
          </w:tcPr>
          <w:p w:rsidRPr="00513063" w:rsidR="00033EC1" w:rsidP="00513063" w:rsidRDefault="00033EC1" w14:paraId="1F785138" wp14:textId="77777777">
            <w:pPr>
              <w:jc w:val="center"/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  <w:t>Lp.</w:t>
            </w:r>
          </w:p>
        </w:tc>
        <w:tc>
          <w:tcPr>
            <w:tcW w:w="1694" w:type="pct"/>
            <w:vAlign w:val="center"/>
          </w:tcPr>
          <w:p w:rsidRPr="00513063" w:rsidR="00033EC1" w:rsidP="00513063" w:rsidRDefault="00033EC1" w14:paraId="4DD38E0A" wp14:textId="77777777">
            <w:pPr>
              <w:jc w:val="center"/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  <w:t>Czynnik</w:t>
            </w:r>
          </w:p>
        </w:tc>
        <w:tc>
          <w:tcPr>
            <w:tcW w:w="1021" w:type="pct"/>
            <w:vAlign w:val="center"/>
          </w:tcPr>
          <w:p w:rsidRPr="00513063" w:rsidR="00033EC1" w:rsidP="00513063" w:rsidRDefault="00033EC1" w14:paraId="2FA8EB1E" wp14:textId="77777777">
            <w:pPr>
              <w:jc w:val="center"/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  <w:t>Czy czynnik ma wpływ na bezpieczeństwo</w:t>
            </w:r>
            <w:r w:rsidRPr="00513063"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  <w:br/>
            </w:r>
            <w:r w:rsidRPr="00513063"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  <w:t>(tak/nie)</w:t>
            </w:r>
          </w:p>
        </w:tc>
        <w:tc>
          <w:tcPr>
            <w:tcW w:w="995" w:type="pct"/>
            <w:vAlign w:val="center"/>
          </w:tcPr>
          <w:p w:rsidRPr="00513063" w:rsidR="00033EC1" w:rsidP="00513063" w:rsidRDefault="00033EC1" w14:paraId="2AAC6522" wp14:textId="77777777">
            <w:pPr>
              <w:jc w:val="center"/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  <w:t>Określenie czynności na wykonanie których ma wpływ czynnik</w:t>
            </w:r>
          </w:p>
        </w:tc>
        <w:tc>
          <w:tcPr>
            <w:tcW w:w="995" w:type="pct"/>
            <w:vAlign w:val="center"/>
          </w:tcPr>
          <w:p w:rsidRPr="00513063" w:rsidR="00033EC1" w:rsidP="00513063" w:rsidRDefault="00033EC1" w14:paraId="6822D8E9" wp14:textId="77777777">
            <w:pPr>
              <w:jc w:val="center"/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  <w:t>Uwagi (np. określenie granicznej siły wiatru itp.)</w:t>
            </w:r>
          </w:p>
        </w:tc>
      </w:tr>
      <w:tr xmlns:wp14="http://schemas.microsoft.com/office/word/2010/wordml" w:rsidRPr="00056459" w:rsidR="008F25CF" w:rsidTr="008F25CF" w14:paraId="11EB42CC" wp14:textId="77777777">
        <w:trPr>
          <w:trHeight w:val="567"/>
        </w:trPr>
        <w:tc>
          <w:tcPr>
            <w:tcW w:w="295" w:type="pct"/>
            <w:vAlign w:val="center"/>
          </w:tcPr>
          <w:p w:rsidRPr="00513063" w:rsidR="008F25CF" w:rsidP="00513063" w:rsidRDefault="008F25CF" w14:paraId="5FE31FF7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sz w:val="22"/>
                <w:szCs w:val="22"/>
                <w:lang w:eastAsia="en-US"/>
              </w:rPr>
              <w:t>1.</w:t>
            </w:r>
          </w:p>
        </w:tc>
        <w:tc>
          <w:tcPr>
            <w:tcW w:w="1694" w:type="pct"/>
            <w:vAlign w:val="center"/>
          </w:tcPr>
          <w:p w:rsidRPr="00513063" w:rsidR="008F25CF" w:rsidP="00033EC1" w:rsidRDefault="008F25CF" w14:paraId="60F5A4AE" wp14:textId="77777777">
            <w:pPr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sz w:val="22"/>
                <w:szCs w:val="22"/>
                <w:lang w:eastAsia="en-US"/>
              </w:rPr>
              <w:t>Temperatura</w:t>
            </w:r>
            <w:r w:rsidRPr="00513063">
              <w:rPr>
                <w:rFonts w:ascii="Arial" w:hAnsi="Arial" w:eastAsia="Calibri" w:cs="Arial"/>
                <w:color w:val="FF0000"/>
                <w:sz w:val="22"/>
                <w:szCs w:val="22"/>
                <w:lang w:eastAsia="en-US"/>
              </w:rPr>
              <w:t>*</w:t>
            </w:r>
          </w:p>
        </w:tc>
        <w:tc>
          <w:tcPr>
            <w:tcW w:w="1021" w:type="pct"/>
            <w:vAlign w:val="center"/>
          </w:tcPr>
          <w:p w:rsidRPr="00132728" w:rsidR="008F25CF" w:rsidP="008F25CF" w:rsidRDefault="008F25CF" w14:paraId="242A0671" wp14:textId="77777777">
            <w:pPr>
              <w:jc w:val="center"/>
              <w:rPr>
                <w:sz w:val="20"/>
                <w:szCs w:val="20"/>
              </w:rPr>
            </w:pPr>
            <w:r w:rsidRPr="00132728">
              <w:rPr>
                <w:rFonts w:ascii="Arial" w:hAnsi="Arial" w:cs="Arial"/>
                <w:sz w:val="20"/>
                <w:szCs w:val="20"/>
              </w:rPr>
              <w:t>Tak</w:t>
            </w:r>
          </w:p>
        </w:tc>
        <w:tc>
          <w:tcPr>
            <w:tcW w:w="995" w:type="pct"/>
            <w:vAlign w:val="center"/>
          </w:tcPr>
          <w:p w:rsidRPr="00132728" w:rsidR="008F25CF" w:rsidP="008F25CF" w:rsidRDefault="008F25CF" w14:paraId="64C9C518" wp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2728">
              <w:rPr>
                <w:rFonts w:ascii="Arial" w:hAnsi="Arial" w:cs="Arial"/>
                <w:sz w:val="20"/>
                <w:szCs w:val="20"/>
              </w:rPr>
              <w:t>- wpływ na samopoczucie pracownika</w:t>
            </w:r>
          </w:p>
        </w:tc>
        <w:tc>
          <w:tcPr>
            <w:tcW w:w="995" w:type="pct"/>
            <w:vAlign w:val="center"/>
          </w:tcPr>
          <w:p w:rsidRPr="00132728" w:rsidR="008F25CF" w:rsidP="008F25CF" w:rsidRDefault="008F25CF" w14:paraId="5BAE6329" wp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2728">
              <w:rPr>
                <w:rFonts w:ascii="Arial" w:hAnsi="Arial" w:cs="Arial"/>
                <w:sz w:val="20"/>
                <w:szCs w:val="20"/>
              </w:rPr>
              <w:t>- pow. 28st.</w:t>
            </w:r>
          </w:p>
        </w:tc>
      </w:tr>
      <w:tr xmlns:wp14="http://schemas.microsoft.com/office/word/2010/wordml" w:rsidRPr="00056459" w:rsidR="008F25CF" w:rsidTr="008F25CF" w14:paraId="32B8563E" wp14:textId="77777777">
        <w:trPr>
          <w:trHeight w:val="567"/>
        </w:trPr>
        <w:tc>
          <w:tcPr>
            <w:tcW w:w="295" w:type="pct"/>
            <w:vAlign w:val="center"/>
          </w:tcPr>
          <w:p w:rsidRPr="00513063" w:rsidR="008F25CF" w:rsidP="00513063" w:rsidRDefault="008F25CF" w14:paraId="01185530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sz w:val="22"/>
                <w:szCs w:val="22"/>
                <w:lang w:eastAsia="en-US"/>
              </w:rPr>
              <w:t>2.</w:t>
            </w:r>
          </w:p>
        </w:tc>
        <w:tc>
          <w:tcPr>
            <w:tcW w:w="1694" w:type="pct"/>
            <w:vAlign w:val="center"/>
          </w:tcPr>
          <w:p w:rsidRPr="00513063" w:rsidR="008F25CF" w:rsidP="00033EC1" w:rsidRDefault="008F25CF" w14:paraId="4A0A667E" wp14:textId="77777777">
            <w:pPr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sz w:val="22"/>
                <w:szCs w:val="22"/>
                <w:lang w:eastAsia="en-US"/>
              </w:rPr>
              <w:t>Wiatr</w:t>
            </w:r>
            <w:r w:rsidRPr="00513063">
              <w:rPr>
                <w:rFonts w:ascii="Arial" w:hAnsi="Arial" w:eastAsia="Calibri" w:cs="Arial"/>
                <w:color w:val="FF0000"/>
                <w:sz w:val="22"/>
                <w:szCs w:val="22"/>
                <w:lang w:eastAsia="en-US"/>
              </w:rPr>
              <w:t>*</w:t>
            </w:r>
          </w:p>
        </w:tc>
        <w:tc>
          <w:tcPr>
            <w:tcW w:w="1021" w:type="pct"/>
            <w:vAlign w:val="center"/>
          </w:tcPr>
          <w:p w:rsidRPr="00132728" w:rsidR="008F25CF" w:rsidP="008F25CF" w:rsidRDefault="008F25CF" w14:paraId="011C8A47" wp14:textId="77777777">
            <w:pPr>
              <w:jc w:val="center"/>
              <w:rPr>
                <w:sz w:val="20"/>
                <w:szCs w:val="20"/>
              </w:rPr>
            </w:pPr>
            <w:r w:rsidRPr="00132728">
              <w:rPr>
                <w:rFonts w:ascii="Arial" w:hAnsi="Arial" w:cs="Arial"/>
                <w:sz w:val="20"/>
                <w:szCs w:val="20"/>
              </w:rPr>
              <w:t>Tak</w:t>
            </w:r>
          </w:p>
        </w:tc>
        <w:tc>
          <w:tcPr>
            <w:tcW w:w="995" w:type="pct"/>
            <w:vAlign w:val="center"/>
          </w:tcPr>
          <w:p w:rsidRPr="00132728" w:rsidR="008F25CF" w:rsidP="008F25CF" w:rsidRDefault="008F25CF" w14:paraId="741C14EE" wp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2728">
              <w:rPr>
                <w:rFonts w:ascii="Arial" w:hAnsi="Arial" w:cs="Arial"/>
                <w:sz w:val="20"/>
                <w:szCs w:val="20"/>
              </w:rPr>
              <w:t>- naczynie robocze maszyny</w:t>
            </w:r>
          </w:p>
        </w:tc>
        <w:tc>
          <w:tcPr>
            <w:tcW w:w="995" w:type="pct"/>
            <w:vAlign w:val="center"/>
          </w:tcPr>
          <w:p w:rsidRPr="00132728" w:rsidR="008F25CF" w:rsidP="008F25CF" w:rsidRDefault="008F25CF" w14:paraId="25CD6871" wp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2728">
              <w:rPr>
                <w:rFonts w:ascii="Arial" w:hAnsi="Arial" w:cs="Arial"/>
                <w:sz w:val="20"/>
                <w:szCs w:val="20"/>
              </w:rPr>
              <w:t>- pow.10m/s</w:t>
            </w:r>
          </w:p>
        </w:tc>
      </w:tr>
      <w:tr xmlns:wp14="http://schemas.microsoft.com/office/word/2010/wordml" w:rsidRPr="00056459" w:rsidR="008F25CF" w:rsidTr="008F25CF" w14:paraId="711CF257" wp14:textId="77777777">
        <w:trPr>
          <w:trHeight w:val="567"/>
        </w:trPr>
        <w:tc>
          <w:tcPr>
            <w:tcW w:w="295" w:type="pct"/>
            <w:vAlign w:val="center"/>
          </w:tcPr>
          <w:p w:rsidRPr="00513063" w:rsidR="008F25CF" w:rsidP="00513063" w:rsidRDefault="008F25CF" w14:paraId="10D49926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sz w:val="22"/>
                <w:szCs w:val="22"/>
                <w:lang w:eastAsia="en-US"/>
              </w:rPr>
              <w:t>3.</w:t>
            </w:r>
          </w:p>
        </w:tc>
        <w:tc>
          <w:tcPr>
            <w:tcW w:w="1694" w:type="pct"/>
            <w:vAlign w:val="center"/>
          </w:tcPr>
          <w:p w:rsidRPr="00513063" w:rsidR="008F25CF" w:rsidP="00033EC1" w:rsidRDefault="008F25CF" w14:paraId="5A67FE83" wp14:textId="77777777">
            <w:pPr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sz w:val="22"/>
                <w:szCs w:val="22"/>
                <w:lang w:eastAsia="en-US"/>
              </w:rPr>
              <w:t xml:space="preserve">Opady </w:t>
            </w:r>
            <w:r w:rsidRPr="00513063">
              <w:rPr>
                <w:rFonts w:ascii="Arial" w:hAnsi="Arial" w:eastAsia="Calibri" w:cs="Arial"/>
                <w:color w:val="FF0000"/>
                <w:sz w:val="22"/>
                <w:szCs w:val="22"/>
                <w:lang w:eastAsia="en-US"/>
              </w:rPr>
              <w:t>*</w:t>
            </w:r>
          </w:p>
        </w:tc>
        <w:tc>
          <w:tcPr>
            <w:tcW w:w="1021" w:type="pct"/>
            <w:vAlign w:val="center"/>
          </w:tcPr>
          <w:p w:rsidRPr="00132728" w:rsidR="008F25CF" w:rsidP="008F25CF" w:rsidRDefault="008F25CF" w14:paraId="35397DB3" wp14:textId="77777777">
            <w:pPr>
              <w:jc w:val="center"/>
              <w:rPr>
                <w:sz w:val="20"/>
                <w:szCs w:val="20"/>
              </w:rPr>
            </w:pPr>
            <w:r w:rsidRPr="00132728">
              <w:rPr>
                <w:rFonts w:ascii="Arial" w:hAnsi="Arial" w:cs="Arial"/>
                <w:sz w:val="20"/>
                <w:szCs w:val="20"/>
              </w:rPr>
              <w:t>Tak</w:t>
            </w:r>
          </w:p>
        </w:tc>
        <w:tc>
          <w:tcPr>
            <w:tcW w:w="995" w:type="pct"/>
            <w:vAlign w:val="center"/>
          </w:tcPr>
          <w:p w:rsidRPr="00132728" w:rsidR="008F25CF" w:rsidP="001D0C5D" w:rsidRDefault="00C626A4" w14:paraId="510E4602" wp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="007B0F0A">
              <w:rPr>
                <w:rFonts w:ascii="Arial" w:hAnsi="Arial" w:cs="Arial"/>
                <w:sz w:val="20"/>
                <w:szCs w:val="20"/>
              </w:rPr>
              <w:t xml:space="preserve"> rozładunek</w:t>
            </w:r>
            <w:r w:rsidR="001D0C5D">
              <w:rPr>
                <w:rFonts w:ascii="Arial" w:hAnsi="Arial" w:cs="Arial"/>
                <w:sz w:val="20"/>
                <w:szCs w:val="20"/>
              </w:rPr>
              <w:t xml:space="preserve"> (widoczność, poślizgnięcie)</w:t>
            </w:r>
          </w:p>
        </w:tc>
        <w:tc>
          <w:tcPr>
            <w:tcW w:w="995" w:type="pct"/>
            <w:vAlign w:val="center"/>
          </w:tcPr>
          <w:p w:rsidRPr="00132728" w:rsidR="008F25CF" w:rsidP="008F25CF" w:rsidRDefault="008F25CF" w14:paraId="76D7754C" wp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2728">
              <w:rPr>
                <w:rFonts w:ascii="Arial" w:hAnsi="Arial" w:cs="Arial"/>
                <w:sz w:val="20"/>
                <w:szCs w:val="20"/>
              </w:rPr>
              <w:t>- ulewne deszcze</w:t>
            </w:r>
          </w:p>
        </w:tc>
      </w:tr>
      <w:tr xmlns:wp14="http://schemas.microsoft.com/office/word/2010/wordml" w:rsidRPr="00056459" w:rsidR="008F25CF" w:rsidTr="008F25CF" w14:paraId="2029417E" wp14:textId="77777777">
        <w:trPr>
          <w:trHeight w:val="567"/>
        </w:trPr>
        <w:tc>
          <w:tcPr>
            <w:tcW w:w="295" w:type="pct"/>
            <w:vAlign w:val="center"/>
          </w:tcPr>
          <w:p w:rsidRPr="00513063" w:rsidR="008F25CF" w:rsidP="00513063" w:rsidRDefault="008F25CF" w14:paraId="3B1FE56D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sz w:val="22"/>
                <w:szCs w:val="22"/>
                <w:lang w:eastAsia="en-US"/>
              </w:rPr>
              <w:t>4.</w:t>
            </w:r>
          </w:p>
        </w:tc>
        <w:tc>
          <w:tcPr>
            <w:tcW w:w="1694" w:type="pct"/>
            <w:vAlign w:val="center"/>
          </w:tcPr>
          <w:p w:rsidRPr="00513063" w:rsidR="008F25CF" w:rsidP="00033EC1" w:rsidRDefault="008F25CF" w14:paraId="6132A7ED" wp14:textId="77777777">
            <w:pPr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sz w:val="22"/>
                <w:szCs w:val="22"/>
                <w:lang w:eastAsia="en-US"/>
              </w:rPr>
              <w:t>Widoczność</w:t>
            </w:r>
            <w:r w:rsidRPr="00513063">
              <w:rPr>
                <w:rFonts w:ascii="Arial" w:hAnsi="Arial" w:eastAsia="Calibri" w:cs="Arial"/>
                <w:color w:val="FF0000"/>
                <w:sz w:val="22"/>
                <w:szCs w:val="22"/>
                <w:lang w:eastAsia="en-US"/>
              </w:rPr>
              <w:t>*</w:t>
            </w:r>
          </w:p>
        </w:tc>
        <w:tc>
          <w:tcPr>
            <w:tcW w:w="1021" w:type="pct"/>
            <w:vAlign w:val="center"/>
          </w:tcPr>
          <w:p w:rsidRPr="00132728" w:rsidR="008F25CF" w:rsidP="008F25CF" w:rsidRDefault="008F25CF" w14:paraId="3220A864" wp14:textId="77777777">
            <w:pPr>
              <w:jc w:val="center"/>
              <w:rPr>
                <w:sz w:val="20"/>
                <w:szCs w:val="20"/>
              </w:rPr>
            </w:pPr>
            <w:r w:rsidRPr="00132728">
              <w:rPr>
                <w:rFonts w:ascii="Arial" w:hAnsi="Arial" w:cs="Arial"/>
                <w:sz w:val="20"/>
                <w:szCs w:val="20"/>
              </w:rPr>
              <w:t>Tak</w:t>
            </w:r>
          </w:p>
        </w:tc>
        <w:tc>
          <w:tcPr>
            <w:tcW w:w="995" w:type="pct"/>
            <w:vAlign w:val="center"/>
          </w:tcPr>
          <w:p w:rsidRPr="00132728" w:rsidR="008F25CF" w:rsidP="008F25CF" w:rsidRDefault="007B0F0A" w14:paraId="001BF036" wp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w</w:t>
            </w:r>
            <w:r w:rsidRPr="00132728" w:rsidR="008F25CF">
              <w:rPr>
                <w:rFonts w:ascii="Arial" w:hAnsi="Arial" w:cs="Arial"/>
                <w:sz w:val="20"/>
                <w:szCs w:val="20"/>
              </w:rPr>
              <w:t>idoczność pracowników w pasie drogowym</w:t>
            </w:r>
          </w:p>
        </w:tc>
        <w:tc>
          <w:tcPr>
            <w:tcW w:w="995" w:type="pct"/>
            <w:vAlign w:val="center"/>
          </w:tcPr>
          <w:p w:rsidRPr="00132728" w:rsidR="008F25CF" w:rsidP="008F25CF" w:rsidRDefault="008F25CF" w14:paraId="32A681CB" wp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2728">
              <w:rPr>
                <w:rFonts w:ascii="Arial" w:hAnsi="Arial" w:cs="Arial"/>
                <w:sz w:val="20"/>
                <w:szCs w:val="20"/>
              </w:rPr>
              <w:t>- gęsta mgła</w:t>
            </w:r>
          </w:p>
        </w:tc>
      </w:tr>
      <w:tr xmlns:wp14="http://schemas.microsoft.com/office/word/2010/wordml" w:rsidRPr="00056459" w:rsidR="008F25CF" w:rsidTr="008F25CF" w14:paraId="4D63BA53" wp14:textId="77777777">
        <w:trPr>
          <w:trHeight w:val="567"/>
        </w:trPr>
        <w:tc>
          <w:tcPr>
            <w:tcW w:w="295" w:type="pct"/>
            <w:vAlign w:val="center"/>
          </w:tcPr>
          <w:p w:rsidRPr="00513063" w:rsidR="008F25CF" w:rsidP="00513063" w:rsidRDefault="008F25CF" w14:paraId="2775E3BB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sz w:val="22"/>
                <w:szCs w:val="22"/>
                <w:lang w:eastAsia="en-US"/>
              </w:rPr>
              <w:t>5.</w:t>
            </w:r>
          </w:p>
        </w:tc>
        <w:tc>
          <w:tcPr>
            <w:tcW w:w="1694" w:type="pct"/>
            <w:vAlign w:val="center"/>
          </w:tcPr>
          <w:p w:rsidRPr="00513063" w:rsidR="008F25CF" w:rsidP="00033EC1" w:rsidRDefault="008F25CF" w14:paraId="1933A1ED" wp14:textId="77777777">
            <w:pPr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sz w:val="22"/>
                <w:szCs w:val="22"/>
                <w:lang w:eastAsia="en-US"/>
              </w:rPr>
              <w:t xml:space="preserve">Inne </w:t>
            </w:r>
          </w:p>
        </w:tc>
        <w:tc>
          <w:tcPr>
            <w:tcW w:w="1021" w:type="pct"/>
            <w:vAlign w:val="center"/>
          </w:tcPr>
          <w:p w:rsidRPr="008E166B" w:rsidR="008F25CF" w:rsidP="008F25CF" w:rsidRDefault="008F25CF" w14:paraId="272B6D0D" wp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E166B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995" w:type="pct"/>
            <w:vAlign w:val="center"/>
          </w:tcPr>
          <w:p w:rsidRPr="008E166B" w:rsidR="008F25CF" w:rsidP="008F25CF" w:rsidRDefault="008F25CF" w14:paraId="45805617" wp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E166B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995" w:type="pct"/>
            <w:vAlign w:val="center"/>
          </w:tcPr>
          <w:p w:rsidRPr="008E166B" w:rsidR="008F25CF" w:rsidP="008F25CF" w:rsidRDefault="008F25CF" w14:paraId="5EC58136" wp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E166B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</w:tbl>
    <w:p xmlns:wp14="http://schemas.microsoft.com/office/word/2010/wordml" w:rsidRPr="00056459" w:rsidR="00033EC1" w:rsidP="00033EC1" w:rsidRDefault="00033EC1" w14:paraId="0D6A3C8D" wp14:textId="77777777">
      <w:pPr>
        <w:pStyle w:val="Akapitzlist"/>
        <w:spacing w:line="360" w:lineRule="auto"/>
        <w:ind w:left="0"/>
        <w:rPr>
          <w:rFonts w:ascii="Arial" w:hAnsi="Arial" w:cs="Arial"/>
          <w:sz w:val="24"/>
          <w:szCs w:val="24"/>
        </w:rPr>
      </w:pPr>
    </w:p>
    <w:p xmlns:wp14="http://schemas.microsoft.com/office/word/2010/wordml" w:rsidRPr="00056459" w:rsidR="00033EC1" w:rsidRDefault="00033EC1" w14:paraId="0BD3F51F" wp14:textId="77777777">
      <w:pPr>
        <w:rPr>
          <w:rFonts w:ascii="Arial" w:hAnsi="Arial" w:eastAsia="Calibri" w:cs="Arial"/>
          <w:b/>
          <w:lang w:eastAsia="en-US"/>
        </w:rPr>
      </w:pPr>
      <w:r w:rsidRPr="00056459">
        <w:rPr>
          <w:rFonts w:ascii="Arial" w:hAnsi="Arial" w:cs="Arial"/>
          <w:b/>
        </w:rPr>
        <w:br w:type="page"/>
      </w:r>
    </w:p>
    <w:p xmlns:wp14="http://schemas.microsoft.com/office/word/2010/wordml" w:rsidRPr="00056459" w:rsidR="00033EC1" w:rsidP="00033EC1" w:rsidRDefault="00033EC1" w14:paraId="420FF116" wp14:textId="77777777">
      <w:pPr>
        <w:pStyle w:val="Akapitzlist"/>
        <w:numPr>
          <w:ilvl w:val="0"/>
          <w:numId w:val="14"/>
        </w:numPr>
        <w:spacing w:line="360" w:lineRule="auto"/>
        <w:ind w:left="284" w:hanging="284"/>
        <w:rPr>
          <w:rFonts w:ascii="Arial" w:hAnsi="Arial" w:cs="Arial"/>
          <w:b/>
          <w:sz w:val="24"/>
          <w:szCs w:val="24"/>
        </w:rPr>
      </w:pPr>
      <w:r w:rsidRPr="00056459">
        <w:rPr>
          <w:rFonts w:ascii="Arial" w:hAnsi="Arial" w:cs="Arial"/>
          <w:b/>
          <w:sz w:val="24"/>
          <w:szCs w:val="24"/>
        </w:rPr>
        <w:lastRenderedPageBreak/>
        <w:t>Zakres i kolejność wykonywania robót</w:t>
      </w:r>
    </w:p>
    <w:p xmlns:wp14="http://schemas.microsoft.com/office/word/2010/wordml" w:rsidRPr="00056459" w:rsidR="00033EC1" w:rsidP="00033EC1" w:rsidRDefault="00033EC1" w14:paraId="53F7994B" wp14:textId="77777777">
      <w:pPr>
        <w:pStyle w:val="Akapitzlist"/>
        <w:spacing w:line="360" w:lineRule="auto"/>
        <w:ind w:left="284"/>
        <w:rPr>
          <w:rFonts w:ascii="Arial" w:hAnsi="Arial" w:cs="Arial"/>
          <w:color w:val="0070C0"/>
          <w:sz w:val="16"/>
          <w:szCs w:val="16"/>
        </w:rPr>
      </w:pPr>
    </w:p>
    <w:tbl>
      <w:tblPr>
        <w:tblW w:w="5153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/>
      </w:tblPr>
      <w:tblGrid>
        <w:gridCol w:w="1524"/>
        <w:gridCol w:w="1416"/>
        <w:gridCol w:w="1702"/>
        <w:gridCol w:w="1702"/>
        <w:gridCol w:w="1702"/>
        <w:gridCol w:w="1524"/>
      </w:tblGrid>
      <w:tr xmlns:wp14="http://schemas.microsoft.com/office/word/2010/wordml" w:rsidRPr="00056459" w:rsidR="00D127E5" w:rsidTr="00232418" w14:paraId="1883A083" wp14:textId="77777777">
        <w:trPr>
          <w:trHeight w:val="567"/>
        </w:trPr>
        <w:tc>
          <w:tcPr>
            <w:tcW w:w="797" w:type="pct"/>
            <w:vMerge w:val="restart"/>
            <w:vAlign w:val="center"/>
          </w:tcPr>
          <w:p w:rsidRPr="00513063" w:rsidR="00033EC1" w:rsidP="00513063" w:rsidRDefault="00033EC1" w14:paraId="1FE7E6C9" wp14:textId="77777777">
            <w:pPr>
              <w:pStyle w:val="Akapitzlist"/>
              <w:ind w:left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13063">
              <w:rPr>
                <w:rFonts w:ascii="Arial" w:hAnsi="Arial" w:cs="Arial"/>
                <w:b/>
                <w:sz w:val="16"/>
                <w:szCs w:val="16"/>
              </w:rPr>
              <w:t>Etap pracy</w:t>
            </w:r>
          </w:p>
        </w:tc>
        <w:tc>
          <w:tcPr>
            <w:tcW w:w="740" w:type="pct"/>
            <w:vMerge w:val="restart"/>
            <w:vAlign w:val="center"/>
          </w:tcPr>
          <w:p w:rsidRPr="00513063" w:rsidR="00033EC1" w:rsidP="00513063" w:rsidRDefault="00033EC1" w14:paraId="3CA65DCE" wp14:textId="77777777">
            <w:pPr>
              <w:pStyle w:val="Akapitzlist"/>
              <w:ind w:left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13063">
              <w:rPr>
                <w:rFonts w:ascii="Arial" w:hAnsi="Arial" w:cs="Arial"/>
                <w:b/>
                <w:sz w:val="16"/>
                <w:szCs w:val="16"/>
              </w:rPr>
              <w:t>Sposób wykonania</w:t>
            </w:r>
          </w:p>
        </w:tc>
        <w:tc>
          <w:tcPr>
            <w:tcW w:w="889" w:type="pct"/>
            <w:vMerge w:val="restart"/>
            <w:vAlign w:val="center"/>
          </w:tcPr>
          <w:p w:rsidRPr="00513063" w:rsidR="00033EC1" w:rsidP="00513063" w:rsidRDefault="00033EC1" w14:paraId="2FEEF81D" wp14:textId="77777777">
            <w:pPr>
              <w:pStyle w:val="Akapitzlist"/>
              <w:ind w:left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13063">
              <w:rPr>
                <w:rFonts w:ascii="Arial" w:hAnsi="Arial" w:cs="Arial"/>
                <w:b/>
                <w:sz w:val="16"/>
                <w:szCs w:val="16"/>
              </w:rPr>
              <w:t>Opis zidentyfikowanych i potencjalnych zagrożeń</w:t>
            </w:r>
          </w:p>
        </w:tc>
        <w:tc>
          <w:tcPr>
            <w:tcW w:w="1778" w:type="pct"/>
            <w:gridSpan w:val="2"/>
            <w:vAlign w:val="center"/>
          </w:tcPr>
          <w:p w:rsidRPr="00513063" w:rsidR="00033EC1" w:rsidP="00513063" w:rsidRDefault="00033EC1" w14:paraId="3A0F86C7" wp14:textId="77777777">
            <w:pPr>
              <w:pStyle w:val="Akapitzlist"/>
              <w:ind w:left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13063">
              <w:rPr>
                <w:rFonts w:ascii="Arial" w:hAnsi="Arial" w:cs="Arial"/>
                <w:b/>
                <w:sz w:val="16"/>
                <w:szCs w:val="16"/>
              </w:rPr>
              <w:t>Działania minimalizujące zagrożenia</w:t>
            </w:r>
          </w:p>
        </w:tc>
        <w:tc>
          <w:tcPr>
            <w:tcW w:w="796" w:type="pct"/>
            <w:vMerge w:val="restart"/>
            <w:vAlign w:val="center"/>
          </w:tcPr>
          <w:p w:rsidRPr="00513063" w:rsidR="00033EC1" w:rsidP="00513063" w:rsidRDefault="00033EC1" w14:paraId="5D2B71FC" wp14:textId="77777777">
            <w:pPr>
              <w:pStyle w:val="Akapitzlist"/>
              <w:ind w:left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13063">
              <w:rPr>
                <w:rFonts w:ascii="Arial" w:hAnsi="Arial" w:cs="Arial"/>
                <w:b/>
                <w:sz w:val="16"/>
                <w:szCs w:val="16"/>
              </w:rPr>
              <w:t>Wykaz niezbędnych środków ochrony</w:t>
            </w:r>
          </w:p>
        </w:tc>
      </w:tr>
      <w:tr xmlns:wp14="http://schemas.microsoft.com/office/word/2010/wordml" w:rsidRPr="00056459" w:rsidR="00D127E5" w:rsidTr="00232418" w14:paraId="487ECB7F" wp14:textId="77777777">
        <w:trPr>
          <w:trHeight w:val="567"/>
        </w:trPr>
        <w:tc>
          <w:tcPr>
            <w:tcW w:w="797" w:type="pct"/>
            <w:vMerge/>
          </w:tcPr>
          <w:p w:rsidRPr="00513063" w:rsidR="00033EC1" w:rsidP="00513063" w:rsidRDefault="00033EC1" w14:paraId="57C09AFB" wp14:textId="77777777">
            <w:pPr>
              <w:pStyle w:val="Akapitzlis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40" w:type="pct"/>
            <w:vMerge/>
          </w:tcPr>
          <w:p w:rsidRPr="00513063" w:rsidR="00033EC1" w:rsidP="00513063" w:rsidRDefault="00033EC1" w14:paraId="2AC164CC" wp14:textId="77777777">
            <w:pPr>
              <w:pStyle w:val="Akapitzlis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89" w:type="pct"/>
            <w:vMerge/>
          </w:tcPr>
          <w:p w:rsidRPr="00513063" w:rsidR="00033EC1" w:rsidP="00513063" w:rsidRDefault="00033EC1" w14:paraId="42FF2F4D" wp14:textId="77777777">
            <w:pPr>
              <w:pStyle w:val="Akapitzlist"/>
              <w:ind w:left="0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889" w:type="pct"/>
            <w:vAlign w:val="center"/>
          </w:tcPr>
          <w:p w:rsidRPr="00513063" w:rsidR="00033EC1" w:rsidP="00513063" w:rsidRDefault="00033EC1" w14:paraId="1D4468C0" wp14:textId="77777777">
            <w:pPr>
              <w:pStyle w:val="Akapitzlist"/>
              <w:ind w:left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13063">
              <w:rPr>
                <w:rFonts w:ascii="Arial" w:hAnsi="Arial" w:cs="Arial"/>
                <w:b/>
                <w:sz w:val="16"/>
                <w:szCs w:val="16"/>
              </w:rPr>
              <w:t>Po stronie pracodawcy</w:t>
            </w:r>
          </w:p>
        </w:tc>
        <w:tc>
          <w:tcPr>
            <w:tcW w:w="889" w:type="pct"/>
            <w:vAlign w:val="center"/>
          </w:tcPr>
          <w:p w:rsidRPr="00513063" w:rsidR="00033EC1" w:rsidP="00513063" w:rsidRDefault="00033EC1" w14:paraId="02ADD071" wp14:textId="77777777">
            <w:pPr>
              <w:pStyle w:val="Akapitzlist"/>
              <w:ind w:left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13063">
              <w:rPr>
                <w:rFonts w:ascii="Arial" w:hAnsi="Arial" w:cs="Arial"/>
                <w:b/>
                <w:sz w:val="16"/>
                <w:szCs w:val="16"/>
              </w:rPr>
              <w:t>Po stronie pracownika</w:t>
            </w:r>
          </w:p>
        </w:tc>
        <w:tc>
          <w:tcPr>
            <w:tcW w:w="796" w:type="pct"/>
            <w:vMerge/>
          </w:tcPr>
          <w:p w:rsidRPr="00513063" w:rsidR="00033EC1" w:rsidP="00513063" w:rsidRDefault="00033EC1" w14:paraId="2B735C1B" wp14:textId="77777777">
            <w:pPr>
              <w:pStyle w:val="Akapitzlis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xmlns:wp14="http://schemas.microsoft.com/office/word/2010/wordml" w:rsidRPr="00026074" w:rsidR="00F40F19" w:rsidTr="00232418" w14:paraId="788C1F96" wp14:textId="77777777">
        <w:trPr>
          <w:trHeight w:val="567"/>
        </w:trPr>
        <w:tc>
          <w:tcPr>
            <w:tcW w:w="797" w:type="pct"/>
          </w:tcPr>
          <w:p w:rsidRPr="00026074" w:rsidR="00F40F19" w:rsidP="00F40F19" w:rsidRDefault="008A15C3" w14:paraId="1228690E" wp14:textId="77777777">
            <w:pPr>
              <w:pStyle w:val="Akapitzlist"/>
              <w:ind w:left="0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026074">
              <w:rPr>
                <w:rFonts w:ascii="Arial Narrow" w:hAnsi="Arial Narrow" w:cs="Arial"/>
                <w:b/>
                <w:sz w:val="18"/>
                <w:szCs w:val="18"/>
              </w:rPr>
              <w:t>Przygotowanie stanowiska do rozładunku pojazdu</w:t>
            </w:r>
          </w:p>
          <w:p w:rsidRPr="00026074" w:rsidR="00F40F19" w:rsidP="00F40F19" w:rsidRDefault="00F40F19" w14:paraId="3BB8DD55" wp14:textId="77777777">
            <w:pPr>
              <w:pStyle w:val="Akapitzlist"/>
              <w:ind w:left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  <w:p w:rsidRPr="00026074" w:rsidR="00F40F19" w:rsidP="00F40F19" w:rsidRDefault="00F40F19" w14:paraId="4E6A0B35" wp14:textId="77777777">
            <w:pPr>
              <w:pStyle w:val="Akapitzlist"/>
              <w:ind w:left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  <w:p w:rsidRPr="00026074" w:rsidR="00F40F19" w:rsidP="00F40F19" w:rsidRDefault="00F40F19" w14:paraId="56FC18BD" wp14:textId="77777777">
            <w:pPr>
              <w:pStyle w:val="Akapitzlist"/>
              <w:ind w:left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  <w:p w:rsidRPr="00026074" w:rsidR="00F40F19" w:rsidP="00F40F19" w:rsidRDefault="00F40F19" w14:paraId="0F7FA9A0" wp14:textId="77777777">
            <w:pPr>
              <w:pStyle w:val="Akapitzlist"/>
              <w:ind w:left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  <w:p w:rsidRPr="00026074" w:rsidR="00F40F19" w:rsidP="00F40F19" w:rsidRDefault="00F40F19" w14:paraId="6F8C7FB4" wp14:textId="77777777">
            <w:pPr>
              <w:pStyle w:val="Akapitzlist"/>
              <w:ind w:left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740" w:type="pct"/>
          </w:tcPr>
          <w:p w:rsidRPr="00A45329" w:rsidR="00F40F19" w:rsidP="00F40F19" w:rsidRDefault="00F40F19" w14:paraId="06F030FC" wp14:textId="77777777">
            <w:pPr>
              <w:pStyle w:val="Akapitzlist"/>
              <w:ind w:left="0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A45329">
              <w:rPr>
                <w:rFonts w:ascii="Arial Narrow" w:hAnsi="Arial Narrow" w:cs="Arial"/>
                <w:b/>
                <w:sz w:val="18"/>
                <w:szCs w:val="18"/>
              </w:rPr>
              <w:t>Ręczne</w:t>
            </w:r>
          </w:p>
          <w:p w:rsidRPr="00026074" w:rsidR="008A15C3" w:rsidP="00637492" w:rsidRDefault="00F40F19" w14:paraId="5FCA9A67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026074">
              <w:rPr>
                <w:rFonts w:ascii="Arial Narrow" w:hAnsi="Arial Narrow" w:cs="Arial"/>
                <w:sz w:val="18"/>
                <w:szCs w:val="18"/>
              </w:rPr>
              <w:t xml:space="preserve">- wyznaczenie </w:t>
            </w:r>
            <w:r w:rsidRPr="00026074" w:rsidR="008A15C3">
              <w:rPr>
                <w:rFonts w:ascii="Arial Narrow" w:hAnsi="Arial Narrow" w:cs="Arial"/>
                <w:sz w:val="18"/>
                <w:szCs w:val="18"/>
              </w:rPr>
              <w:t xml:space="preserve">odpowiedniego miejsca rozładunku pojazdu </w:t>
            </w:r>
          </w:p>
          <w:p w:rsidRPr="00026074" w:rsidR="00F5655F" w:rsidP="00026074" w:rsidRDefault="00F5655F" w14:paraId="5FC72FC1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026074">
              <w:rPr>
                <w:rFonts w:ascii="Arial Narrow" w:hAnsi="Arial Narrow" w:cs="Arial"/>
                <w:sz w:val="18"/>
                <w:szCs w:val="18"/>
              </w:rPr>
              <w:t>-</w:t>
            </w:r>
            <w:r w:rsidRPr="00026074" w:rsidR="00151FA7">
              <w:rPr>
                <w:rFonts w:ascii="Arial Narrow" w:hAnsi="Arial Narrow" w:cs="Arial"/>
                <w:sz w:val="18"/>
                <w:szCs w:val="18"/>
              </w:rPr>
              <w:t>w</w:t>
            </w:r>
            <w:r w:rsidRPr="00026074" w:rsidR="00026074">
              <w:rPr>
                <w:rFonts w:ascii="Arial Narrow" w:hAnsi="Arial Narrow" w:cs="Arial"/>
                <w:sz w:val="18"/>
                <w:szCs w:val="18"/>
              </w:rPr>
              <w:t>ygrodz</w:t>
            </w:r>
            <w:r w:rsidRPr="00026074" w:rsidR="00151FA7">
              <w:rPr>
                <w:rFonts w:ascii="Arial Narrow" w:hAnsi="Arial Narrow" w:cs="Arial"/>
                <w:sz w:val="18"/>
                <w:szCs w:val="18"/>
              </w:rPr>
              <w:t>enie</w:t>
            </w:r>
            <w:r w:rsidRPr="00026074">
              <w:rPr>
                <w:rFonts w:ascii="Arial Narrow" w:hAnsi="Arial Narrow" w:cs="Arial"/>
                <w:sz w:val="18"/>
                <w:szCs w:val="18"/>
              </w:rPr>
              <w:t xml:space="preserve"> strefy niebezpiecznej pracy maszyny</w:t>
            </w:r>
          </w:p>
        </w:tc>
        <w:tc>
          <w:tcPr>
            <w:tcW w:w="889" w:type="pct"/>
          </w:tcPr>
          <w:p w:rsidRPr="00026074" w:rsidR="00F40F19" w:rsidP="00F40F19" w:rsidRDefault="007B0F0A" w14:paraId="2E4F22E3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026074">
              <w:rPr>
                <w:rFonts w:ascii="Arial Narrow" w:hAnsi="Arial Narrow" w:cs="Arial"/>
                <w:sz w:val="18"/>
                <w:szCs w:val="18"/>
              </w:rPr>
              <w:t>- n</w:t>
            </w:r>
            <w:r w:rsidRPr="00026074" w:rsidR="00F40F19">
              <w:rPr>
                <w:rFonts w:ascii="Arial Narrow" w:hAnsi="Arial Narrow" w:cs="Arial"/>
                <w:sz w:val="18"/>
                <w:szCs w:val="18"/>
              </w:rPr>
              <w:t xml:space="preserve">ajechanie pracownika przez pojazdy i maszyny pracujące na budowie </w:t>
            </w:r>
          </w:p>
          <w:p w:rsidRPr="00026074" w:rsidR="00F40F19" w:rsidP="00F40F19" w:rsidRDefault="00F5655F" w14:paraId="56C64C1D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026074">
              <w:rPr>
                <w:rFonts w:ascii="Arial Narrow" w:hAnsi="Arial Narrow" w:cs="Arial"/>
                <w:sz w:val="18"/>
                <w:szCs w:val="18"/>
              </w:rPr>
              <w:t>- k</w:t>
            </w:r>
            <w:r w:rsidRPr="00026074" w:rsidR="00F40F19">
              <w:rPr>
                <w:rFonts w:ascii="Arial Narrow" w:hAnsi="Arial Narrow" w:cs="Arial"/>
                <w:sz w:val="18"/>
                <w:szCs w:val="18"/>
              </w:rPr>
              <w:t xml:space="preserve">olizja samochodów lub maszyn </w:t>
            </w:r>
          </w:p>
          <w:p w:rsidRPr="00026074" w:rsidR="008862B5" w:rsidP="00F40F19" w:rsidRDefault="008862B5" w14:paraId="3D53E15D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026074">
              <w:rPr>
                <w:rFonts w:ascii="Arial Narrow" w:hAnsi="Arial Narrow" w:cs="Arial"/>
                <w:sz w:val="18"/>
                <w:szCs w:val="18"/>
              </w:rPr>
              <w:t>- upadek</w:t>
            </w:r>
            <w:r w:rsidRPr="00026074" w:rsidR="00F40F19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</w:p>
          <w:p w:rsidR="00F40F19" w:rsidP="00F40F19" w:rsidRDefault="008862B5" w14:paraId="427AC13C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026074">
              <w:rPr>
                <w:rFonts w:ascii="Arial Narrow" w:hAnsi="Arial Narrow" w:cs="Arial"/>
                <w:sz w:val="18"/>
                <w:szCs w:val="18"/>
              </w:rPr>
              <w:t xml:space="preserve">- </w:t>
            </w:r>
            <w:r w:rsidRPr="00026074" w:rsidR="00F40F19">
              <w:rPr>
                <w:rFonts w:ascii="Arial Narrow" w:hAnsi="Arial Narrow" w:cs="Arial"/>
                <w:sz w:val="18"/>
                <w:szCs w:val="18"/>
              </w:rPr>
              <w:t>poślizgnięcie</w:t>
            </w:r>
          </w:p>
          <w:p w:rsidRPr="00026074" w:rsidR="00C67F39" w:rsidP="00F40F19" w:rsidRDefault="00C67F39" w14:paraId="0B8CE931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- skaleczenia, skręcenia</w:t>
            </w:r>
          </w:p>
        </w:tc>
        <w:tc>
          <w:tcPr>
            <w:tcW w:w="889" w:type="pct"/>
          </w:tcPr>
          <w:p w:rsidRPr="00026074" w:rsidR="00F40F19" w:rsidP="00F40F19" w:rsidRDefault="007B0F0A" w14:paraId="3B97FF18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026074">
              <w:rPr>
                <w:rFonts w:ascii="Arial Narrow" w:hAnsi="Arial Narrow" w:cs="Arial"/>
                <w:sz w:val="18"/>
                <w:szCs w:val="18"/>
              </w:rPr>
              <w:t xml:space="preserve">- </w:t>
            </w:r>
            <w:r w:rsidRPr="00026074" w:rsidR="00F40F19">
              <w:rPr>
                <w:rFonts w:ascii="Arial Narrow" w:hAnsi="Arial Narrow" w:cs="Arial"/>
                <w:sz w:val="18"/>
                <w:szCs w:val="18"/>
              </w:rPr>
              <w:t xml:space="preserve">zapoznanie z IBWR i </w:t>
            </w:r>
            <w:proofErr w:type="spellStart"/>
            <w:r w:rsidRPr="00026074" w:rsidR="00F40F19">
              <w:rPr>
                <w:rFonts w:ascii="Arial Narrow" w:hAnsi="Arial Narrow" w:cs="Arial"/>
                <w:sz w:val="18"/>
                <w:szCs w:val="18"/>
              </w:rPr>
              <w:t>ORZ</w:t>
            </w:r>
            <w:r w:rsidR="00BE2953">
              <w:rPr>
                <w:rFonts w:ascii="Arial Narrow" w:hAnsi="Arial Narrow" w:cs="Arial"/>
                <w:sz w:val="18"/>
                <w:szCs w:val="18"/>
              </w:rPr>
              <w:t>,</w:t>
            </w:r>
            <w:r w:rsidRPr="00026074" w:rsidR="00F40F19">
              <w:rPr>
                <w:rFonts w:ascii="Arial Narrow" w:hAnsi="Arial Narrow" w:cs="Arial"/>
                <w:sz w:val="18"/>
                <w:szCs w:val="18"/>
              </w:rPr>
              <w:t>zapewnienie</w:t>
            </w:r>
            <w:proofErr w:type="spellEnd"/>
            <w:r w:rsidRPr="00026074" w:rsidR="00F40F19">
              <w:rPr>
                <w:rFonts w:ascii="Arial Narrow" w:hAnsi="Arial Narrow" w:cs="Arial"/>
                <w:sz w:val="18"/>
                <w:szCs w:val="18"/>
              </w:rPr>
              <w:t xml:space="preserve"> SOI</w:t>
            </w:r>
          </w:p>
          <w:p w:rsidRPr="00026074" w:rsidR="00F40F19" w:rsidP="00F40F19" w:rsidRDefault="00F40F19" w14:paraId="6B44E547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026074">
              <w:rPr>
                <w:rFonts w:ascii="Arial Narrow" w:hAnsi="Arial Narrow" w:cs="Arial"/>
                <w:sz w:val="18"/>
                <w:szCs w:val="18"/>
              </w:rPr>
              <w:t xml:space="preserve">-pracownicy aktualne badania oraz odpowiednie uprawnienia </w:t>
            </w:r>
          </w:p>
          <w:p w:rsidRPr="00026074" w:rsidR="00F40F19" w:rsidP="00F40F19" w:rsidRDefault="00F40F19" w14:paraId="73B24DB9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026074">
              <w:rPr>
                <w:rFonts w:ascii="Arial Narrow" w:hAnsi="Arial Narrow" w:cs="Arial"/>
                <w:sz w:val="18"/>
                <w:szCs w:val="18"/>
              </w:rPr>
              <w:t>-stały nadzór nad wykonywanymi pracami (kierownik , majster bądź brygadzista)</w:t>
            </w:r>
          </w:p>
          <w:p w:rsidR="00026074" w:rsidP="00F40F19" w:rsidRDefault="00026074" w14:paraId="68481FCF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- przygotowanie PZPSN</w:t>
            </w:r>
          </w:p>
          <w:p w:rsidR="00026074" w:rsidP="00026074" w:rsidRDefault="00026074" w14:paraId="63BD775A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026074">
              <w:rPr>
                <w:rFonts w:ascii="Arial Narrow" w:hAnsi="Arial Narrow" w:cs="Arial"/>
                <w:sz w:val="18"/>
                <w:szCs w:val="18"/>
              </w:rPr>
              <w:t>- przeszkolenie pracowników z zakresu rozładunku</w:t>
            </w:r>
          </w:p>
          <w:p w:rsidRPr="00026074" w:rsidR="00026074" w:rsidP="00F40F19" w:rsidRDefault="00026074" w14:paraId="1D25590C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889" w:type="pct"/>
          </w:tcPr>
          <w:p w:rsidRPr="00026074" w:rsidR="007B0F0A" w:rsidP="00F40F19" w:rsidRDefault="007B0F0A" w14:paraId="7850F8A2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026074">
              <w:rPr>
                <w:rFonts w:ascii="Arial Narrow" w:hAnsi="Arial Narrow" w:cs="Arial"/>
                <w:sz w:val="18"/>
                <w:szCs w:val="18"/>
              </w:rPr>
              <w:t xml:space="preserve">- </w:t>
            </w:r>
            <w:r w:rsidRPr="00026074" w:rsidR="00F5655F">
              <w:rPr>
                <w:rFonts w:ascii="Arial Narrow" w:hAnsi="Arial Narrow" w:cs="Arial"/>
                <w:sz w:val="18"/>
                <w:szCs w:val="18"/>
              </w:rPr>
              <w:t>w</w:t>
            </w:r>
            <w:r w:rsidRPr="00026074" w:rsidR="006C5EB9">
              <w:rPr>
                <w:rFonts w:ascii="Arial Narrow" w:hAnsi="Arial Narrow" w:cs="Arial"/>
                <w:sz w:val="18"/>
                <w:szCs w:val="18"/>
              </w:rPr>
              <w:t>zmożona uwaga i ostrożność</w:t>
            </w:r>
          </w:p>
          <w:p w:rsidRPr="00026074" w:rsidR="00F40F19" w:rsidP="00F40F19" w:rsidRDefault="00F40F19" w14:paraId="3A8017BA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026074">
              <w:rPr>
                <w:rFonts w:ascii="Arial Narrow" w:hAnsi="Arial Narrow" w:cs="Arial"/>
                <w:sz w:val="18"/>
                <w:szCs w:val="18"/>
              </w:rPr>
              <w:t>- stosowanie SOI</w:t>
            </w:r>
          </w:p>
          <w:p w:rsidRPr="00026074" w:rsidR="00F40F19" w:rsidP="00F40F19" w:rsidRDefault="00F40F19" w14:paraId="78931FE4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026074">
              <w:rPr>
                <w:rFonts w:ascii="Arial Narrow" w:hAnsi="Arial Narrow" w:cs="Arial"/>
                <w:sz w:val="18"/>
                <w:szCs w:val="18"/>
              </w:rPr>
              <w:t>- wykonanie prac wg wskazówek i instruktażu stanowiskowego</w:t>
            </w:r>
          </w:p>
          <w:p w:rsidRPr="00026074" w:rsidR="0038729C" w:rsidP="00F40F19" w:rsidRDefault="00637492" w14:paraId="211F4DE5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026074">
              <w:rPr>
                <w:rFonts w:ascii="Arial Narrow" w:hAnsi="Arial Narrow" w:cs="Arial"/>
                <w:sz w:val="18"/>
                <w:szCs w:val="18"/>
              </w:rPr>
              <w:t>- wyznaczenie stanowiska</w:t>
            </w:r>
            <w:r w:rsidR="00026074">
              <w:rPr>
                <w:rFonts w:ascii="Arial Narrow" w:hAnsi="Arial Narrow" w:cs="Arial"/>
                <w:sz w:val="18"/>
                <w:szCs w:val="18"/>
              </w:rPr>
              <w:t xml:space="preserve"> do rozładunku</w:t>
            </w:r>
            <w:r w:rsidRPr="00026074">
              <w:rPr>
                <w:rFonts w:ascii="Arial Narrow" w:hAnsi="Arial Narrow" w:cs="Arial"/>
                <w:sz w:val="18"/>
                <w:szCs w:val="18"/>
              </w:rPr>
              <w:t xml:space="preserve"> o równym podłożu, z dostępem do drogi wewnętrznej oraz z odpowiednią ilością miejsca na rozładunek</w:t>
            </w:r>
            <w:r w:rsidRPr="00026074" w:rsidR="004219E0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Pr="00026074" w:rsidR="0038729C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</w:p>
          <w:p w:rsidRPr="00026074" w:rsidR="008862B5" w:rsidP="006C5EB9" w:rsidRDefault="0038729C" w14:paraId="3CC7EE85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026074">
              <w:rPr>
                <w:rFonts w:ascii="Arial Narrow" w:hAnsi="Arial Narrow" w:cs="Arial"/>
                <w:sz w:val="18"/>
                <w:szCs w:val="18"/>
              </w:rPr>
              <w:t xml:space="preserve">- </w:t>
            </w:r>
            <w:r w:rsidRPr="00026074" w:rsidR="004219E0">
              <w:rPr>
                <w:rFonts w:ascii="Arial Narrow" w:hAnsi="Arial Narrow" w:cs="Arial"/>
                <w:sz w:val="18"/>
                <w:szCs w:val="18"/>
              </w:rPr>
              <w:t>w</w:t>
            </w:r>
            <w:r w:rsidR="00026074">
              <w:rPr>
                <w:rFonts w:ascii="Arial Narrow" w:hAnsi="Arial Narrow" w:cs="Arial"/>
                <w:sz w:val="18"/>
                <w:szCs w:val="18"/>
              </w:rPr>
              <w:t>ygro</w:t>
            </w:r>
            <w:r w:rsidRPr="00026074" w:rsidR="004219E0">
              <w:rPr>
                <w:rFonts w:ascii="Arial Narrow" w:hAnsi="Arial Narrow" w:cs="Arial"/>
                <w:sz w:val="18"/>
                <w:szCs w:val="18"/>
              </w:rPr>
              <w:t>dzenie</w:t>
            </w:r>
            <w:r w:rsidRPr="00026074" w:rsidR="006C5EB9">
              <w:rPr>
                <w:rFonts w:ascii="Arial Narrow" w:hAnsi="Arial Narrow" w:cs="Arial"/>
                <w:sz w:val="18"/>
                <w:szCs w:val="18"/>
              </w:rPr>
              <w:t xml:space="preserve"> odpowiedniej</w:t>
            </w:r>
            <w:r w:rsidRPr="00026074" w:rsidR="004219E0">
              <w:rPr>
                <w:rFonts w:ascii="Arial Narrow" w:hAnsi="Arial Narrow" w:cs="Arial"/>
                <w:sz w:val="18"/>
                <w:szCs w:val="18"/>
              </w:rPr>
              <w:t xml:space="preserve"> strefy niebezpiecznej</w:t>
            </w:r>
            <w:r w:rsidRPr="00026074">
              <w:rPr>
                <w:rFonts w:ascii="Arial Narrow" w:hAnsi="Arial Narrow" w:cs="Arial"/>
                <w:sz w:val="18"/>
                <w:szCs w:val="18"/>
              </w:rPr>
              <w:t xml:space="preserve"> pracy maszyny</w:t>
            </w:r>
          </w:p>
        </w:tc>
        <w:tc>
          <w:tcPr>
            <w:tcW w:w="796" w:type="pct"/>
          </w:tcPr>
          <w:p w:rsidRPr="00026074" w:rsidR="00F40F19" w:rsidP="008F25CF" w:rsidRDefault="00F40F19" w14:paraId="42FDCF81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026074">
              <w:rPr>
                <w:rFonts w:ascii="Arial Narrow" w:hAnsi="Arial Narrow" w:cs="Arial"/>
                <w:sz w:val="18"/>
                <w:szCs w:val="18"/>
              </w:rPr>
              <w:t>- hełm ochronny z paskiem podbródkowym</w:t>
            </w:r>
          </w:p>
          <w:p w:rsidRPr="00026074" w:rsidR="00F40F19" w:rsidP="008F25CF" w:rsidRDefault="004219E0" w14:paraId="72A119ED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026074">
              <w:rPr>
                <w:rFonts w:ascii="Arial Narrow" w:hAnsi="Arial Narrow" w:cs="Arial"/>
                <w:sz w:val="18"/>
                <w:szCs w:val="18"/>
              </w:rPr>
              <w:t xml:space="preserve">- </w:t>
            </w:r>
            <w:r w:rsidRPr="00026074" w:rsidR="00F40F19">
              <w:rPr>
                <w:rFonts w:ascii="Arial Narrow" w:hAnsi="Arial Narrow" w:cs="Arial"/>
                <w:sz w:val="18"/>
                <w:szCs w:val="18"/>
              </w:rPr>
              <w:t>kamizelka ostrzegawcza</w:t>
            </w:r>
          </w:p>
          <w:p w:rsidRPr="00026074" w:rsidR="00F40F19" w:rsidP="008F25CF" w:rsidRDefault="00F40F19" w14:paraId="09720CF2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026074">
              <w:rPr>
                <w:rFonts w:ascii="Arial Narrow" w:hAnsi="Arial Narrow" w:cs="Arial"/>
                <w:sz w:val="18"/>
                <w:szCs w:val="18"/>
              </w:rPr>
              <w:t>-</w:t>
            </w:r>
            <w:r w:rsidRPr="00026074" w:rsidR="004219E0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Pr="00026074">
              <w:rPr>
                <w:rFonts w:ascii="Arial Narrow" w:hAnsi="Arial Narrow" w:cs="Arial"/>
                <w:sz w:val="18"/>
                <w:szCs w:val="18"/>
              </w:rPr>
              <w:t>okulary ochronne do ciągłego stosowania</w:t>
            </w:r>
          </w:p>
          <w:p w:rsidRPr="00026074" w:rsidR="00F40F19" w:rsidP="008F25CF" w:rsidRDefault="00F40F19" w14:paraId="075F4398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026074">
              <w:rPr>
                <w:rFonts w:ascii="Arial Narrow" w:hAnsi="Arial Narrow" w:cs="Arial"/>
                <w:sz w:val="18"/>
                <w:szCs w:val="18"/>
              </w:rPr>
              <w:t>-</w:t>
            </w:r>
            <w:r w:rsidRPr="00026074" w:rsidR="004219E0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Pr="00026074">
              <w:rPr>
                <w:rFonts w:ascii="Arial Narrow" w:hAnsi="Arial Narrow" w:cs="Arial"/>
                <w:sz w:val="18"/>
                <w:szCs w:val="18"/>
              </w:rPr>
              <w:t xml:space="preserve">odzież robocza z elementami odblaskowymi </w:t>
            </w:r>
          </w:p>
          <w:p w:rsidRPr="00026074" w:rsidR="00F40F19" w:rsidP="008F25CF" w:rsidRDefault="00F40F19" w14:paraId="3D1CC0E8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026074">
              <w:rPr>
                <w:rFonts w:ascii="Arial Narrow" w:hAnsi="Arial Narrow" w:cs="Arial"/>
                <w:sz w:val="18"/>
                <w:szCs w:val="18"/>
              </w:rPr>
              <w:t>-</w:t>
            </w:r>
            <w:r w:rsidRPr="00026074" w:rsidR="004219E0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Pr="00026074">
              <w:rPr>
                <w:rFonts w:ascii="Arial Narrow" w:hAnsi="Arial Narrow" w:cs="Arial"/>
                <w:sz w:val="18"/>
                <w:szCs w:val="18"/>
              </w:rPr>
              <w:t>rękawice ochronne</w:t>
            </w:r>
          </w:p>
          <w:p w:rsidRPr="00026074" w:rsidR="00F40F19" w:rsidP="008F25CF" w:rsidRDefault="00F40F19" w14:paraId="1562190B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026074">
              <w:rPr>
                <w:rFonts w:ascii="Arial Narrow" w:hAnsi="Arial Narrow" w:cs="Arial"/>
                <w:sz w:val="18"/>
                <w:szCs w:val="18"/>
              </w:rPr>
              <w:t>- obuwie robocze</w:t>
            </w:r>
          </w:p>
        </w:tc>
      </w:tr>
      <w:tr xmlns:wp14="http://schemas.microsoft.com/office/word/2010/wordml" w:rsidRPr="00A3184A" w:rsidR="006647BB" w:rsidTr="00232418" w14:paraId="4AB5E9E2" wp14:textId="77777777">
        <w:trPr>
          <w:trHeight w:val="567"/>
        </w:trPr>
        <w:tc>
          <w:tcPr>
            <w:tcW w:w="797" w:type="pct"/>
          </w:tcPr>
          <w:p w:rsidRPr="00A3184A" w:rsidR="006647BB" w:rsidP="006647BB" w:rsidRDefault="008A15C3" w14:paraId="7C02879F" wp14:textId="77777777">
            <w:pPr>
              <w:pStyle w:val="Akapitzlist"/>
              <w:ind w:left="0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b/>
                <w:sz w:val="18"/>
                <w:szCs w:val="18"/>
              </w:rPr>
              <w:t xml:space="preserve">Dostarczenie materiału na stanowisko rozładunku </w:t>
            </w:r>
          </w:p>
          <w:p w:rsidRPr="00A3184A" w:rsidR="006647BB" w:rsidP="006647BB" w:rsidRDefault="006647BB" w14:paraId="20A78256" wp14:textId="77777777">
            <w:pPr>
              <w:pStyle w:val="Akapitzlist"/>
              <w:ind w:left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  <w:p w:rsidRPr="00A3184A" w:rsidR="006647BB" w:rsidP="006647BB" w:rsidRDefault="006647BB" w14:paraId="150303FF" wp14:textId="77777777">
            <w:pPr>
              <w:pStyle w:val="Akapitzlist"/>
              <w:ind w:left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  <w:p w:rsidRPr="00A3184A" w:rsidR="006647BB" w:rsidP="006647BB" w:rsidRDefault="006647BB" w14:paraId="09C778C2" wp14:textId="77777777">
            <w:pPr>
              <w:pStyle w:val="Akapitzlist"/>
              <w:ind w:left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  <w:p w:rsidRPr="00A3184A" w:rsidR="006647BB" w:rsidP="006647BB" w:rsidRDefault="006647BB" w14:paraId="105B7601" wp14:textId="77777777">
            <w:pPr>
              <w:pStyle w:val="Akapitzlist"/>
              <w:ind w:left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  <w:p w:rsidRPr="00A3184A" w:rsidR="006647BB" w:rsidP="006647BB" w:rsidRDefault="006647BB" w14:paraId="366E23CF" wp14:textId="77777777">
            <w:pPr>
              <w:pStyle w:val="Akapitzlist"/>
              <w:ind w:left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  <w:p w:rsidRPr="00A3184A" w:rsidR="006647BB" w:rsidP="006647BB" w:rsidRDefault="006647BB" w14:paraId="7C544B7E" wp14:textId="77777777">
            <w:pPr>
              <w:pStyle w:val="Akapitzlist"/>
              <w:ind w:left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  <w:p w:rsidRPr="00A3184A" w:rsidR="006647BB" w:rsidP="006647BB" w:rsidRDefault="006647BB" w14:paraId="52837161" wp14:textId="77777777">
            <w:pPr>
              <w:pStyle w:val="Akapitzlist"/>
              <w:ind w:left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  <w:p w:rsidRPr="00A3184A" w:rsidR="006647BB" w:rsidP="006647BB" w:rsidRDefault="006647BB" w14:paraId="4D07684F" wp14:textId="77777777">
            <w:pPr>
              <w:pStyle w:val="Akapitzlist"/>
              <w:ind w:left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  <w:p w:rsidRPr="00A3184A" w:rsidR="006647BB" w:rsidP="006647BB" w:rsidRDefault="006647BB" w14:paraId="38B9061B" wp14:textId="77777777">
            <w:pPr>
              <w:pStyle w:val="Akapitzlist"/>
              <w:ind w:left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740" w:type="pct"/>
          </w:tcPr>
          <w:p w:rsidRPr="00A3184A" w:rsidR="006647BB" w:rsidP="006647BB" w:rsidRDefault="006647BB" w14:paraId="4020B707" wp14:textId="77777777">
            <w:pPr>
              <w:pStyle w:val="Akapitzlist"/>
              <w:ind w:left="0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b/>
                <w:sz w:val="18"/>
                <w:szCs w:val="18"/>
              </w:rPr>
              <w:t>Mechaniczn</w:t>
            </w:r>
            <w:r w:rsidRPr="00A3184A" w:rsidR="008A15C3">
              <w:rPr>
                <w:rFonts w:ascii="Arial Narrow" w:hAnsi="Arial Narrow" w:cs="Arial"/>
                <w:b/>
                <w:sz w:val="18"/>
                <w:szCs w:val="18"/>
              </w:rPr>
              <w:t>e</w:t>
            </w:r>
          </w:p>
          <w:p w:rsidRPr="00A3184A" w:rsidR="006647BB" w:rsidP="006647BB" w:rsidRDefault="006647BB" w14:paraId="0E573AEB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 xml:space="preserve">- </w:t>
            </w:r>
            <w:r w:rsidRPr="00A3184A" w:rsidR="007A52E4">
              <w:rPr>
                <w:rFonts w:ascii="Arial Narrow" w:hAnsi="Arial Narrow" w:cs="Arial"/>
                <w:sz w:val="18"/>
                <w:szCs w:val="18"/>
              </w:rPr>
              <w:t>podjechanie pojazdów w wyznaczone miejsce rozładunku</w:t>
            </w:r>
            <w:r w:rsidRPr="00A3184A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Pr="00A3184A" w:rsidR="007B0F0A">
              <w:rPr>
                <w:rFonts w:ascii="Arial Narrow" w:hAnsi="Arial Narrow" w:cs="Arial"/>
                <w:sz w:val="18"/>
                <w:szCs w:val="18"/>
              </w:rPr>
              <w:t>na terenie budowy</w:t>
            </w:r>
          </w:p>
          <w:p w:rsidRPr="00A3184A" w:rsidR="006647BB" w:rsidP="007A52E4" w:rsidRDefault="006647BB" w14:paraId="5928ABFF" wp14:textId="77777777">
            <w:pPr>
              <w:pStyle w:val="Akapitzlist"/>
              <w:ind w:left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889" w:type="pct"/>
          </w:tcPr>
          <w:p w:rsidRPr="00A3184A" w:rsidR="006647BB" w:rsidP="00E928FE" w:rsidRDefault="00F5655F" w14:paraId="7CBBA569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 n</w:t>
            </w:r>
            <w:r w:rsidRPr="00A3184A" w:rsidR="006647BB">
              <w:rPr>
                <w:rFonts w:ascii="Arial Narrow" w:hAnsi="Arial Narrow" w:cs="Arial"/>
                <w:sz w:val="18"/>
                <w:szCs w:val="18"/>
              </w:rPr>
              <w:t xml:space="preserve">ajechanie pracownika przez pojazdy i maszyny pracujące na budowie lub </w:t>
            </w:r>
            <w:r w:rsidRPr="00A3184A" w:rsidR="00637492">
              <w:rPr>
                <w:rFonts w:ascii="Arial Narrow" w:hAnsi="Arial Narrow" w:cs="Arial"/>
                <w:sz w:val="18"/>
                <w:szCs w:val="18"/>
              </w:rPr>
              <w:t>stanowisku rozładunkowym</w:t>
            </w:r>
          </w:p>
          <w:p w:rsidRPr="00A3184A" w:rsidR="006647BB" w:rsidP="00E928FE" w:rsidRDefault="006647BB" w14:paraId="1AB0B0C0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</w:t>
            </w:r>
            <w:r w:rsidRPr="00A3184A" w:rsidR="004219E0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Pr="00A3184A">
              <w:rPr>
                <w:rFonts w:ascii="Arial Narrow" w:hAnsi="Arial Narrow" w:cs="Arial"/>
                <w:sz w:val="18"/>
                <w:szCs w:val="18"/>
              </w:rPr>
              <w:t xml:space="preserve">kolizja </w:t>
            </w:r>
            <w:r w:rsidRPr="00A3184A" w:rsidR="007B0F0A">
              <w:rPr>
                <w:rFonts w:ascii="Arial Narrow" w:hAnsi="Arial Narrow" w:cs="Arial"/>
                <w:sz w:val="18"/>
                <w:szCs w:val="18"/>
              </w:rPr>
              <w:t xml:space="preserve">pojazdu z </w:t>
            </w:r>
            <w:r w:rsidRPr="00A3184A">
              <w:rPr>
                <w:rFonts w:ascii="Arial Narrow" w:hAnsi="Arial Narrow" w:cs="Arial"/>
                <w:sz w:val="18"/>
                <w:szCs w:val="18"/>
              </w:rPr>
              <w:t>maszyn</w:t>
            </w:r>
            <w:r w:rsidRPr="00A3184A" w:rsidR="007B0F0A">
              <w:rPr>
                <w:rFonts w:ascii="Arial Narrow" w:hAnsi="Arial Narrow" w:cs="Arial"/>
                <w:sz w:val="18"/>
                <w:szCs w:val="18"/>
              </w:rPr>
              <w:t>ami</w:t>
            </w:r>
            <w:r w:rsidRPr="00A3184A" w:rsidR="00285E54">
              <w:rPr>
                <w:rFonts w:ascii="Arial Narrow" w:hAnsi="Arial Narrow" w:cs="Arial"/>
                <w:sz w:val="18"/>
                <w:szCs w:val="18"/>
              </w:rPr>
              <w:t xml:space="preserve"> budowlanych</w:t>
            </w:r>
          </w:p>
          <w:p w:rsidRPr="00A3184A" w:rsidR="00285E54" w:rsidP="00E928FE" w:rsidRDefault="00285E54" w14:paraId="3CF1E24E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 upadek</w:t>
            </w:r>
          </w:p>
          <w:p w:rsidRPr="00A3184A" w:rsidR="00285E54" w:rsidP="00E928FE" w:rsidRDefault="00285E54" w14:paraId="1C289BE3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 poślizgnięcie</w:t>
            </w:r>
          </w:p>
          <w:p w:rsidRPr="00A3184A" w:rsidR="007A52E4" w:rsidP="007A52E4" w:rsidRDefault="007A52E4" w14:paraId="3F7C7F84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  <w:p w:rsidRPr="00A3184A" w:rsidR="006647BB" w:rsidP="00E928FE" w:rsidRDefault="006647BB" w14:paraId="4F4CE193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889" w:type="pct"/>
          </w:tcPr>
          <w:p w:rsidRPr="00A3184A" w:rsidR="00F55D98" w:rsidP="00E928FE" w:rsidRDefault="004219E0" w14:paraId="34FC48F0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 xml:space="preserve">- zapoznanie z IBWR i </w:t>
            </w:r>
            <w:proofErr w:type="spellStart"/>
            <w:r w:rsidRPr="00A3184A">
              <w:rPr>
                <w:rFonts w:ascii="Arial Narrow" w:hAnsi="Arial Narrow" w:cs="Arial"/>
                <w:sz w:val="18"/>
                <w:szCs w:val="18"/>
              </w:rPr>
              <w:t>ORZ</w:t>
            </w:r>
            <w:r w:rsidR="00BE2953">
              <w:rPr>
                <w:rFonts w:ascii="Arial Narrow" w:hAnsi="Arial Narrow" w:cs="Arial"/>
                <w:sz w:val="18"/>
                <w:szCs w:val="18"/>
              </w:rPr>
              <w:t>,</w:t>
            </w:r>
            <w:r w:rsidR="00F55D98">
              <w:rPr>
                <w:rFonts w:ascii="Arial Narrow" w:hAnsi="Arial Narrow" w:cs="Arial"/>
                <w:sz w:val="18"/>
                <w:szCs w:val="18"/>
              </w:rPr>
              <w:t>zapewnienie</w:t>
            </w:r>
            <w:proofErr w:type="spellEnd"/>
            <w:r w:rsidR="00F55D98">
              <w:rPr>
                <w:rFonts w:ascii="Arial Narrow" w:hAnsi="Arial Narrow" w:cs="Arial"/>
                <w:sz w:val="18"/>
                <w:szCs w:val="18"/>
              </w:rPr>
              <w:t xml:space="preserve"> SOI</w:t>
            </w:r>
          </w:p>
          <w:p w:rsidRPr="00A3184A" w:rsidR="00637492" w:rsidP="00E928FE" w:rsidRDefault="009B7F73" w14:paraId="1EF05916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 z</w:t>
            </w:r>
            <w:r w:rsidRPr="00A3184A" w:rsidR="00637492">
              <w:rPr>
                <w:rFonts w:ascii="Arial Narrow" w:hAnsi="Arial Narrow" w:cs="Arial"/>
                <w:sz w:val="18"/>
                <w:szCs w:val="18"/>
              </w:rPr>
              <w:t xml:space="preserve">apoznanie Dostawcy z </w:t>
            </w:r>
            <w:r w:rsidRPr="00A3184A" w:rsidR="00F5655F">
              <w:rPr>
                <w:rFonts w:ascii="Arial Narrow" w:hAnsi="Arial Narrow" w:cs="Arial"/>
                <w:sz w:val="18"/>
                <w:szCs w:val="18"/>
              </w:rPr>
              <w:t>wymogami bezpieczeństwa przewozu</w:t>
            </w:r>
            <w:r w:rsidR="00026074">
              <w:rPr>
                <w:rFonts w:ascii="Arial Narrow" w:hAnsi="Arial Narrow" w:cs="Arial"/>
                <w:sz w:val="18"/>
                <w:szCs w:val="18"/>
              </w:rPr>
              <w:t xml:space="preserve"> (Karta Szkolenia Kierowcy)</w:t>
            </w:r>
          </w:p>
          <w:p w:rsidRPr="00A3184A" w:rsidR="006647BB" w:rsidP="00E928FE" w:rsidRDefault="009B7F73" w14:paraId="0E4E030F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 z</w:t>
            </w:r>
            <w:r w:rsidRPr="00A3184A" w:rsidR="006647BB">
              <w:rPr>
                <w:rFonts w:ascii="Arial Narrow" w:hAnsi="Arial Narrow" w:cs="Arial"/>
                <w:sz w:val="18"/>
                <w:szCs w:val="18"/>
              </w:rPr>
              <w:t>apew</w:t>
            </w:r>
            <w:r w:rsidRPr="00A3184A" w:rsidR="007A52E4">
              <w:rPr>
                <w:rFonts w:ascii="Arial Narrow" w:hAnsi="Arial Narrow" w:cs="Arial"/>
                <w:sz w:val="18"/>
                <w:szCs w:val="18"/>
              </w:rPr>
              <w:t xml:space="preserve">nienie osoby </w:t>
            </w:r>
            <w:r w:rsidR="00A3184A">
              <w:rPr>
                <w:rFonts w:ascii="Arial Narrow" w:hAnsi="Arial Narrow" w:cs="Arial"/>
                <w:sz w:val="18"/>
                <w:szCs w:val="18"/>
              </w:rPr>
              <w:t xml:space="preserve">(przeszkolonej) </w:t>
            </w:r>
            <w:r w:rsidRPr="00A3184A" w:rsidR="007A52E4">
              <w:rPr>
                <w:rFonts w:ascii="Arial Narrow" w:hAnsi="Arial Narrow" w:cs="Arial"/>
                <w:sz w:val="18"/>
                <w:szCs w:val="18"/>
              </w:rPr>
              <w:t>odpowiedzialnej za kierowanie</w:t>
            </w:r>
            <w:r w:rsidRPr="00A3184A" w:rsidR="006647BB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Pr="00A3184A" w:rsidR="007A52E4">
              <w:rPr>
                <w:rFonts w:ascii="Arial Narrow" w:hAnsi="Arial Narrow" w:cs="Arial"/>
                <w:sz w:val="18"/>
                <w:szCs w:val="18"/>
              </w:rPr>
              <w:t>ruchem pojazdów dostarczających materiał</w:t>
            </w:r>
            <w:r w:rsidRPr="00A3184A" w:rsidR="00151FA7">
              <w:rPr>
                <w:rFonts w:ascii="Arial Narrow" w:hAnsi="Arial Narrow" w:cs="Arial"/>
                <w:sz w:val="18"/>
                <w:szCs w:val="18"/>
              </w:rPr>
              <w:t xml:space="preserve"> na plac</w:t>
            </w:r>
            <w:r w:rsidRPr="00A3184A" w:rsidR="007B0F0A">
              <w:rPr>
                <w:rFonts w:ascii="Arial Narrow" w:hAnsi="Arial Narrow" w:cs="Arial"/>
                <w:sz w:val="18"/>
                <w:szCs w:val="18"/>
              </w:rPr>
              <w:t xml:space="preserve"> budowy</w:t>
            </w:r>
          </w:p>
          <w:p w:rsidRPr="00A3184A" w:rsidR="006647BB" w:rsidP="00E928FE" w:rsidRDefault="007B0F0A" w14:paraId="003B26F4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</w:t>
            </w:r>
            <w:r w:rsidRPr="00A3184A" w:rsidR="004219E0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Pr="00A3184A">
              <w:rPr>
                <w:rFonts w:ascii="Arial Narrow" w:hAnsi="Arial Narrow" w:cs="Arial"/>
                <w:sz w:val="18"/>
                <w:szCs w:val="18"/>
              </w:rPr>
              <w:t>stały nadzór nad wykonywanymi pracami (kierownik , majster bądź brygadzista)</w:t>
            </w:r>
          </w:p>
        </w:tc>
        <w:tc>
          <w:tcPr>
            <w:tcW w:w="889" w:type="pct"/>
          </w:tcPr>
          <w:p w:rsidRPr="00A3184A" w:rsidR="00637492" w:rsidP="00E928FE" w:rsidRDefault="00F55D98" w14:paraId="57A85153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-</w:t>
            </w:r>
            <w:r w:rsidRPr="00A3184A" w:rsidR="004219E0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Pr="00A3184A" w:rsidR="00F5655F">
              <w:rPr>
                <w:rFonts w:ascii="Arial Narrow" w:hAnsi="Arial Narrow" w:cs="Arial"/>
                <w:sz w:val="18"/>
                <w:szCs w:val="18"/>
              </w:rPr>
              <w:t>w</w:t>
            </w:r>
            <w:r w:rsidRPr="00A3184A" w:rsidR="00637492">
              <w:rPr>
                <w:rFonts w:ascii="Arial Narrow" w:hAnsi="Arial Narrow" w:cs="Arial"/>
                <w:sz w:val="18"/>
                <w:szCs w:val="18"/>
              </w:rPr>
              <w:t>zmożona uwaga i ostrożność</w:t>
            </w:r>
            <w:r w:rsidRPr="00A3184A" w:rsidR="006647BB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</w:p>
          <w:p w:rsidRPr="00A3184A" w:rsidR="004219E0" w:rsidP="00E928FE" w:rsidRDefault="00F55D98" w14:paraId="4325BD70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-</w:t>
            </w:r>
            <w:r w:rsidRPr="00A3184A" w:rsidR="004219E0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Pr="00A3184A" w:rsidR="00151FA7">
              <w:rPr>
                <w:rFonts w:ascii="Arial Narrow" w:hAnsi="Arial Narrow" w:cs="Arial"/>
                <w:sz w:val="18"/>
                <w:szCs w:val="18"/>
              </w:rPr>
              <w:t>s</w:t>
            </w:r>
            <w:r w:rsidRPr="00A3184A" w:rsidR="006C5EB9">
              <w:rPr>
                <w:rFonts w:ascii="Arial Narrow" w:hAnsi="Arial Narrow" w:cs="Arial"/>
                <w:sz w:val="18"/>
                <w:szCs w:val="18"/>
              </w:rPr>
              <w:t>tosowanie S</w:t>
            </w:r>
            <w:r w:rsidRPr="00A3184A" w:rsidR="004219E0">
              <w:rPr>
                <w:rFonts w:ascii="Arial Narrow" w:hAnsi="Arial Narrow" w:cs="Arial"/>
                <w:sz w:val="18"/>
                <w:szCs w:val="18"/>
              </w:rPr>
              <w:t>OI</w:t>
            </w:r>
          </w:p>
          <w:p w:rsidRPr="00A3184A" w:rsidR="006647BB" w:rsidP="00E928FE" w:rsidRDefault="00151FA7" w14:paraId="2D4ABD50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 w</w:t>
            </w:r>
            <w:r w:rsidRPr="00A3184A" w:rsidR="006647BB">
              <w:rPr>
                <w:rFonts w:ascii="Arial Narrow" w:hAnsi="Arial Narrow" w:cs="Arial"/>
                <w:sz w:val="18"/>
                <w:szCs w:val="18"/>
              </w:rPr>
              <w:t>ykonywanie powierzo</w:t>
            </w:r>
            <w:r w:rsidRPr="00A3184A" w:rsidR="00285E54">
              <w:rPr>
                <w:rFonts w:ascii="Arial Narrow" w:hAnsi="Arial Narrow" w:cs="Arial"/>
                <w:sz w:val="18"/>
                <w:szCs w:val="18"/>
              </w:rPr>
              <w:t>nych czynność według wskazówek</w:t>
            </w:r>
          </w:p>
          <w:p w:rsidR="0038729C" w:rsidP="007B0F0A" w:rsidRDefault="00F55D98" w14:paraId="1A342A38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-</w:t>
            </w:r>
            <w:r w:rsidRPr="00A3184A" w:rsidR="004219E0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="0038729C">
              <w:rPr>
                <w:rFonts w:ascii="Arial Narrow" w:hAnsi="Arial Narrow" w:cs="Arial"/>
                <w:sz w:val="18"/>
                <w:szCs w:val="18"/>
              </w:rPr>
              <w:t>bezpieczne naprowadzenie osoby kierującej pojazdem z na stanowisko rozładunku</w:t>
            </w:r>
          </w:p>
          <w:p w:rsidRPr="00A3184A" w:rsidR="006647BB" w:rsidP="007B0F0A" w:rsidRDefault="0038729C" w14:paraId="4C81DA1E" wp14:textId="77777777">
            <w:pPr>
              <w:pStyle w:val="Akapitzlist"/>
              <w:ind w:left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- </w:t>
            </w:r>
            <w:r w:rsidRPr="00A3184A" w:rsidR="00151FA7">
              <w:rPr>
                <w:rFonts w:ascii="Arial Narrow" w:hAnsi="Arial Narrow" w:cs="Arial"/>
                <w:sz w:val="18"/>
                <w:szCs w:val="18"/>
              </w:rPr>
              <w:t>s</w:t>
            </w:r>
            <w:r w:rsidRPr="00A3184A" w:rsidR="00637492">
              <w:rPr>
                <w:rFonts w:ascii="Arial Narrow" w:hAnsi="Arial Narrow" w:cs="Arial"/>
                <w:sz w:val="18"/>
                <w:szCs w:val="18"/>
              </w:rPr>
              <w:t>prawdzenie p</w:t>
            </w:r>
            <w:r w:rsidRPr="00A3184A" w:rsidR="007B0F0A">
              <w:rPr>
                <w:rFonts w:ascii="Arial Narrow" w:hAnsi="Arial Narrow" w:cs="Arial"/>
                <w:sz w:val="18"/>
                <w:szCs w:val="18"/>
              </w:rPr>
              <w:t xml:space="preserve">oprawności </w:t>
            </w:r>
            <w:r w:rsidRPr="00A3184A" w:rsidR="00637492">
              <w:rPr>
                <w:rFonts w:ascii="Arial Narrow" w:hAnsi="Arial Narrow" w:cs="Arial"/>
                <w:sz w:val="18"/>
                <w:szCs w:val="18"/>
              </w:rPr>
              <w:t>zabezpieczenia załadunku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oraz jego stabilności</w:t>
            </w:r>
          </w:p>
        </w:tc>
        <w:tc>
          <w:tcPr>
            <w:tcW w:w="796" w:type="pct"/>
          </w:tcPr>
          <w:p w:rsidRPr="00A3184A" w:rsidR="006647BB" w:rsidP="00E928FE" w:rsidRDefault="006647BB" w14:paraId="7CEB65C6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</w:t>
            </w:r>
            <w:r w:rsidRPr="00A3184A" w:rsidR="009B7F73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Pr="00A3184A" w:rsidR="004219E0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Pr="00A3184A">
              <w:rPr>
                <w:rFonts w:ascii="Arial Narrow" w:hAnsi="Arial Narrow" w:cs="Arial"/>
                <w:sz w:val="18"/>
                <w:szCs w:val="18"/>
              </w:rPr>
              <w:t>hełm ochronny z paskiem podbródkowym</w:t>
            </w:r>
          </w:p>
          <w:p w:rsidRPr="00A3184A" w:rsidR="006647BB" w:rsidP="00E928FE" w:rsidRDefault="006647BB" w14:paraId="7D7E2409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 xml:space="preserve">- </w:t>
            </w:r>
            <w:r w:rsidRPr="00A3184A" w:rsidR="004219E0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Pr="00A3184A">
              <w:rPr>
                <w:rFonts w:ascii="Arial Narrow" w:hAnsi="Arial Narrow" w:cs="Arial"/>
                <w:sz w:val="18"/>
                <w:szCs w:val="18"/>
              </w:rPr>
              <w:t>kamizelka ostrzegawcza</w:t>
            </w:r>
          </w:p>
          <w:p w:rsidRPr="00A3184A" w:rsidR="006647BB" w:rsidP="00E928FE" w:rsidRDefault="006647BB" w14:paraId="586B56CF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</w:t>
            </w:r>
            <w:r w:rsidRPr="00A3184A" w:rsidR="004219E0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Pr="00A3184A">
              <w:rPr>
                <w:rFonts w:ascii="Arial Narrow" w:hAnsi="Arial Narrow" w:cs="Arial"/>
                <w:sz w:val="18"/>
                <w:szCs w:val="18"/>
              </w:rPr>
              <w:t xml:space="preserve"> okulary ochronne do ciągłego stosowania</w:t>
            </w:r>
          </w:p>
          <w:p w:rsidRPr="00A3184A" w:rsidR="006647BB" w:rsidP="00E928FE" w:rsidRDefault="006647BB" w14:paraId="22AA6ED9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</w:t>
            </w:r>
            <w:r w:rsidRPr="00A3184A" w:rsidR="004219E0">
              <w:rPr>
                <w:rFonts w:ascii="Arial Narrow" w:hAnsi="Arial Narrow" w:cs="Arial"/>
                <w:sz w:val="18"/>
                <w:szCs w:val="18"/>
              </w:rPr>
              <w:t xml:space="preserve">  </w:t>
            </w:r>
            <w:r w:rsidRPr="00A3184A">
              <w:rPr>
                <w:rFonts w:ascii="Arial Narrow" w:hAnsi="Arial Narrow" w:cs="Arial"/>
                <w:sz w:val="18"/>
                <w:szCs w:val="18"/>
              </w:rPr>
              <w:t xml:space="preserve">odzież robocza z elementami odblaskowymi </w:t>
            </w:r>
          </w:p>
          <w:p w:rsidRPr="00A3184A" w:rsidR="006647BB" w:rsidP="00E928FE" w:rsidRDefault="006647BB" w14:paraId="18ED09D8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</w:t>
            </w:r>
            <w:r w:rsidRPr="00A3184A" w:rsidR="009B7F73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Pr="00A3184A" w:rsidR="004219E0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Pr="00A3184A">
              <w:rPr>
                <w:rFonts w:ascii="Arial Narrow" w:hAnsi="Arial Narrow" w:cs="Arial"/>
                <w:sz w:val="18"/>
                <w:szCs w:val="18"/>
              </w:rPr>
              <w:t>rękawice ochronne</w:t>
            </w:r>
          </w:p>
          <w:p w:rsidRPr="00A3184A" w:rsidR="006647BB" w:rsidP="00E928FE" w:rsidRDefault="006647BB" w14:paraId="0C10623B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 obuwie robocze</w:t>
            </w:r>
          </w:p>
          <w:p w:rsidRPr="00A3184A" w:rsidR="0008553A" w:rsidP="00E928FE" w:rsidRDefault="0008553A" w14:paraId="415159BD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  <w:p w:rsidRPr="00A3184A" w:rsidR="0008553A" w:rsidP="00E928FE" w:rsidRDefault="0008553A" w14:paraId="21D33EE6" wp14:textId="77777777">
            <w:pPr>
              <w:pStyle w:val="Akapitzlist"/>
              <w:ind w:left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</w:tr>
      <w:tr xmlns:wp14="http://schemas.microsoft.com/office/word/2010/wordml" w:rsidRPr="00A3184A" w:rsidR="006647BB" w:rsidTr="00232418" w14:paraId="7689E531" wp14:textId="77777777">
        <w:trPr>
          <w:trHeight w:val="567"/>
        </w:trPr>
        <w:tc>
          <w:tcPr>
            <w:tcW w:w="797" w:type="pct"/>
          </w:tcPr>
          <w:p w:rsidRPr="00A3184A" w:rsidR="006647BB" w:rsidP="006647BB" w:rsidRDefault="008A15C3" w14:paraId="31D08656" wp14:textId="77777777">
            <w:pPr>
              <w:pStyle w:val="Akapitzlist"/>
              <w:ind w:left="0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b/>
                <w:sz w:val="18"/>
                <w:szCs w:val="18"/>
              </w:rPr>
              <w:t>Rozładunek materiałów z pojazdu</w:t>
            </w:r>
          </w:p>
          <w:p w:rsidRPr="00A3184A" w:rsidR="006647BB" w:rsidP="006647BB" w:rsidRDefault="006647BB" w14:paraId="5AE96F46" wp14:textId="77777777">
            <w:pPr>
              <w:pStyle w:val="Akapitzlist"/>
              <w:ind w:left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  <w:p w:rsidRPr="00A3184A" w:rsidR="006647BB" w:rsidP="006647BB" w:rsidRDefault="006647BB" w14:paraId="3D4429EA" wp14:textId="77777777">
            <w:pPr>
              <w:pStyle w:val="Akapitzlist"/>
              <w:ind w:left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  <w:p w:rsidRPr="00A3184A" w:rsidR="006647BB" w:rsidP="006647BB" w:rsidRDefault="006647BB" w14:paraId="6BF3D450" wp14:textId="77777777">
            <w:pPr>
              <w:pStyle w:val="Akapitzlist"/>
              <w:ind w:left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740" w:type="pct"/>
          </w:tcPr>
          <w:p w:rsidRPr="00A3184A" w:rsidR="006647BB" w:rsidP="006647BB" w:rsidRDefault="008A15C3" w14:paraId="113A05F9" wp14:textId="77777777">
            <w:pPr>
              <w:pStyle w:val="Akapitzlist"/>
              <w:ind w:left="0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b/>
                <w:sz w:val="18"/>
                <w:szCs w:val="18"/>
              </w:rPr>
              <w:t>M</w:t>
            </w:r>
            <w:r w:rsidRPr="00A3184A" w:rsidR="006647BB">
              <w:rPr>
                <w:rFonts w:ascii="Arial Narrow" w:hAnsi="Arial Narrow" w:cs="Arial"/>
                <w:b/>
                <w:sz w:val="18"/>
                <w:szCs w:val="18"/>
              </w:rPr>
              <w:t xml:space="preserve">echaniczne </w:t>
            </w:r>
          </w:p>
          <w:p w:rsidRPr="00A3184A" w:rsidR="006647BB" w:rsidP="007B0F0A" w:rsidRDefault="006647BB" w14:paraId="501DF0BC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</w:t>
            </w:r>
            <w:r w:rsidR="0038729C">
              <w:rPr>
                <w:rFonts w:ascii="Arial Narrow" w:hAnsi="Arial Narrow" w:cs="Arial"/>
                <w:sz w:val="18"/>
                <w:szCs w:val="18"/>
              </w:rPr>
              <w:t xml:space="preserve"> przy</w:t>
            </w:r>
            <w:r w:rsidRPr="00A3184A" w:rsidR="007B0F0A">
              <w:rPr>
                <w:rFonts w:ascii="Arial Narrow" w:hAnsi="Arial Narrow" w:cs="Arial"/>
                <w:sz w:val="18"/>
                <w:szCs w:val="18"/>
              </w:rPr>
              <w:t xml:space="preserve"> wykorzystani</w:t>
            </w:r>
            <w:r w:rsidR="00862D3B">
              <w:rPr>
                <w:rFonts w:ascii="Arial Narrow" w:hAnsi="Arial Narrow" w:cs="Arial"/>
                <w:sz w:val="18"/>
                <w:szCs w:val="18"/>
              </w:rPr>
              <w:t xml:space="preserve">u </w:t>
            </w:r>
            <w:r w:rsidR="00964205">
              <w:rPr>
                <w:rFonts w:ascii="Arial Narrow" w:hAnsi="Arial Narrow" w:cs="Arial"/>
                <w:sz w:val="18"/>
                <w:szCs w:val="18"/>
              </w:rPr>
              <w:t>koparko-ładowarki wyposażonej w widły</w:t>
            </w:r>
          </w:p>
          <w:p w:rsidRPr="00A3184A" w:rsidR="0008553A" w:rsidP="006647BB" w:rsidRDefault="0008553A" w14:paraId="3F97F287" wp14:textId="77777777">
            <w:pPr>
              <w:pStyle w:val="Akapitzlist"/>
              <w:ind w:left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889" w:type="pct"/>
          </w:tcPr>
          <w:p w:rsidRPr="00A3184A" w:rsidR="007B0F0A" w:rsidP="0008553A" w:rsidRDefault="00A45329" w14:paraId="7A5F60B2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- </w:t>
            </w:r>
            <w:r w:rsidRPr="00A3184A" w:rsidR="0008553A">
              <w:rPr>
                <w:rFonts w:ascii="Arial Narrow" w:hAnsi="Arial Narrow" w:cs="Arial"/>
                <w:sz w:val="18"/>
                <w:szCs w:val="18"/>
              </w:rPr>
              <w:t>upadek</w:t>
            </w:r>
            <w:r w:rsidRPr="00A3184A" w:rsidR="007B0F0A">
              <w:rPr>
                <w:rFonts w:ascii="Arial Narrow" w:hAnsi="Arial Narrow" w:cs="Arial"/>
                <w:sz w:val="18"/>
                <w:szCs w:val="18"/>
              </w:rPr>
              <w:t xml:space="preserve"> z wysokości</w:t>
            </w:r>
            <w:r w:rsidRPr="00A3184A" w:rsidR="004219E0">
              <w:rPr>
                <w:rFonts w:ascii="Arial Narrow" w:hAnsi="Arial Narrow" w:cs="Arial"/>
                <w:sz w:val="18"/>
                <w:szCs w:val="18"/>
              </w:rPr>
              <w:t xml:space="preserve"> (naczepy)</w:t>
            </w:r>
            <w:r w:rsidRPr="00A3184A" w:rsidR="0008553A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</w:p>
          <w:p w:rsidRPr="00A3184A" w:rsidR="006647BB" w:rsidP="0008553A" w:rsidRDefault="007B0F0A" w14:paraId="6A3BE4F9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 xml:space="preserve">- </w:t>
            </w:r>
            <w:r w:rsidRPr="00A3184A" w:rsidR="0008553A">
              <w:rPr>
                <w:rFonts w:ascii="Arial Narrow" w:hAnsi="Arial Narrow" w:cs="Arial"/>
                <w:sz w:val="18"/>
                <w:szCs w:val="18"/>
              </w:rPr>
              <w:t>poślizgnięcie</w:t>
            </w:r>
          </w:p>
          <w:p w:rsidRPr="00A3184A" w:rsidR="007B0F0A" w:rsidP="0008553A" w:rsidRDefault="007B0F0A" w14:paraId="47F6A1E5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 xml:space="preserve">- </w:t>
            </w:r>
            <w:r w:rsidRPr="00A3184A" w:rsidR="00151FA7">
              <w:rPr>
                <w:rFonts w:ascii="Arial Narrow" w:hAnsi="Arial Narrow" w:cs="Arial"/>
                <w:sz w:val="18"/>
                <w:szCs w:val="18"/>
              </w:rPr>
              <w:t>uderze</w:t>
            </w:r>
            <w:r w:rsidRPr="00A3184A" w:rsidR="00285E54">
              <w:rPr>
                <w:rFonts w:ascii="Arial Narrow" w:hAnsi="Arial Narrow" w:cs="Arial"/>
                <w:sz w:val="18"/>
                <w:szCs w:val="18"/>
              </w:rPr>
              <w:t>nie ruchomymi elementami maszyn</w:t>
            </w:r>
          </w:p>
          <w:p w:rsidR="00BE2953" w:rsidP="0008553A" w:rsidRDefault="00BE2953" w14:paraId="400C491B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- rozerwanie </w:t>
            </w:r>
            <w:r>
              <w:rPr>
                <w:rFonts w:ascii="Arial Narrow" w:hAnsi="Arial Narrow" w:cs="Arial"/>
                <w:sz w:val="18"/>
                <w:szCs w:val="18"/>
              </w:rPr>
              <w:lastRenderedPageBreak/>
              <w:t>opakowań zbiorczych i  przygniecenie pracownika</w:t>
            </w:r>
          </w:p>
          <w:p w:rsidRPr="00A3184A" w:rsidR="00C527E8" w:rsidP="0008553A" w:rsidRDefault="00C527E8" w14:paraId="284D1EC1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- skręcenie kostki</w:t>
            </w:r>
          </w:p>
          <w:p w:rsidRPr="00A3184A" w:rsidR="00151FA7" w:rsidP="0008553A" w:rsidRDefault="00151FA7" w14:paraId="35AF379F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889" w:type="pct"/>
          </w:tcPr>
          <w:p w:rsidRPr="00A3184A" w:rsidR="0008553A" w:rsidP="0008553A" w:rsidRDefault="00637492" w14:paraId="6D49710E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lastRenderedPageBreak/>
              <w:t xml:space="preserve">- </w:t>
            </w:r>
            <w:r w:rsidRPr="00A3184A" w:rsidR="0008553A">
              <w:rPr>
                <w:rFonts w:ascii="Arial Narrow" w:hAnsi="Arial Narrow" w:cs="Arial"/>
                <w:sz w:val="18"/>
                <w:szCs w:val="18"/>
              </w:rPr>
              <w:t xml:space="preserve">zapoznanie z IBWR i </w:t>
            </w:r>
            <w:proofErr w:type="spellStart"/>
            <w:r w:rsidRPr="00A3184A" w:rsidR="0008553A">
              <w:rPr>
                <w:rFonts w:ascii="Arial Narrow" w:hAnsi="Arial Narrow" w:cs="Arial"/>
                <w:sz w:val="18"/>
                <w:szCs w:val="18"/>
              </w:rPr>
              <w:t>ORZ</w:t>
            </w:r>
            <w:r w:rsidR="00BE2953">
              <w:rPr>
                <w:rFonts w:ascii="Arial Narrow" w:hAnsi="Arial Narrow" w:cs="Arial"/>
                <w:sz w:val="18"/>
                <w:szCs w:val="18"/>
              </w:rPr>
              <w:t>,</w:t>
            </w:r>
            <w:r w:rsidRPr="00A3184A" w:rsidR="0008553A">
              <w:rPr>
                <w:rFonts w:ascii="Arial Narrow" w:hAnsi="Arial Narrow" w:cs="Arial"/>
                <w:sz w:val="18"/>
                <w:szCs w:val="18"/>
              </w:rPr>
              <w:t>zapewnienie</w:t>
            </w:r>
            <w:proofErr w:type="spellEnd"/>
            <w:r w:rsidRPr="00A3184A" w:rsidR="0008553A">
              <w:rPr>
                <w:rFonts w:ascii="Arial Narrow" w:hAnsi="Arial Narrow" w:cs="Arial"/>
                <w:sz w:val="18"/>
                <w:szCs w:val="18"/>
              </w:rPr>
              <w:t xml:space="preserve"> SOI</w:t>
            </w:r>
          </w:p>
          <w:p w:rsidRPr="00A3184A" w:rsidR="007A52E4" w:rsidP="0008553A" w:rsidRDefault="007A52E4" w14:paraId="47E2C413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 zapewnienie osoby</w:t>
            </w:r>
            <w:r w:rsidR="00A3184A">
              <w:rPr>
                <w:rFonts w:ascii="Arial Narrow" w:hAnsi="Arial Narrow" w:cs="Arial"/>
                <w:sz w:val="18"/>
                <w:szCs w:val="18"/>
              </w:rPr>
              <w:t xml:space="preserve"> (przeszkolonej)</w:t>
            </w:r>
            <w:r w:rsidRPr="00A3184A">
              <w:rPr>
                <w:rFonts w:ascii="Arial Narrow" w:hAnsi="Arial Narrow" w:cs="Arial"/>
                <w:sz w:val="18"/>
                <w:szCs w:val="18"/>
              </w:rPr>
              <w:t xml:space="preserve"> odpowiedzialne</w:t>
            </w:r>
            <w:r w:rsidR="00232418">
              <w:rPr>
                <w:rFonts w:ascii="Arial Narrow" w:hAnsi="Arial Narrow" w:cs="Arial"/>
                <w:sz w:val="18"/>
                <w:szCs w:val="18"/>
              </w:rPr>
              <w:t xml:space="preserve">j za koordynowanie rozładunkiem </w:t>
            </w:r>
          </w:p>
          <w:p w:rsidRPr="00A3184A" w:rsidR="0008553A" w:rsidP="0008553A" w:rsidRDefault="0008553A" w14:paraId="6DCFDF54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lastRenderedPageBreak/>
              <w:t>-</w:t>
            </w:r>
            <w:r w:rsidRPr="00A3184A" w:rsidR="006C5EB9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Pr="00A3184A">
              <w:rPr>
                <w:rFonts w:ascii="Arial Narrow" w:hAnsi="Arial Narrow" w:cs="Arial"/>
                <w:sz w:val="18"/>
                <w:szCs w:val="18"/>
              </w:rPr>
              <w:t xml:space="preserve">dopuszczenie do prac tylko sprawnego sprzętu </w:t>
            </w:r>
          </w:p>
          <w:p w:rsidRPr="00A3184A" w:rsidR="0008553A" w:rsidP="0008553A" w:rsidRDefault="0008553A" w14:paraId="6065D01A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 xml:space="preserve">-pracownicy aktualne badania oraz odpowiednie uprawnienia </w:t>
            </w:r>
          </w:p>
          <w:p w:rsidRPr="00A3184A" w:rsidR="006647BB" w:rsidP="0008553A" w:rsidRDefault="0008553A" w14:paraId="2BC590CC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-stały nadzór nad wykonywanymi pracami wyznaczona osoba (kierownik , majster bądź brygadzista</w:t>
            </w:r>
            <w:r w:rsidR="00A3184A">
              <w:rPr>
                <w:rFonts w:ascii="Arial Narrow" w:hAnsi="Arial Narrow" w:cs="Arial"/>
                <w:sz w:val="18"/>
                <w:szCs w:val="18"/>
              </w:rPr>
              <w:t>)</w:t>
            </w:r>
          </w:p>
        </w:tc>
        <w:tc>
          <w:tcPr>
            <w:tcW w:w="889" w:type="pct"/>
          </w:tcPr>
          <w:p w:rsidRPr="00A3184A" w:rsidR="007B0F0A" w:rsidP="0008553A" w:rsidRDefault="00A45329" w14:paraId="6DB48490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lastRenderedPageBreak/>
              <w:t xml:space="preserve">- </w:t>
            </w:r>
            <w:r w:rsidRPr="00A3184A" w:rsidR="00F5655F">
              <w:rPr>
                <w:rFonts w:ascii="Arial Narrow" w:hAnsi="Arial Narrow" w:cs="Arial"/>
                <w:sz w:val="18"/>
                <w:szCs w:val="18"/>
              </w:rPr>
              <w:t>w</w:t>
            </w:r>
            <w:r w:rsidRPr="00A3184A" w:rsidR="007B0F0A">
              <w:rPr>
                <w:rFonts w:ascii="Arial Narrow" w:hAnsi="Arial Narrow" w:cs="Arial"/>
                <w:sz w:val="18"/>
                <w:szCs w:val="18"/>
              </w:rPr>
              <w:t xml:space="preserve">zmożona uwaga i ostrożność </w:t>
            </w:r>
          </w:p>
          <w:p w:rsidRPr="00A3184A" w:rsidR="0008553A" w:rsidP="0008553A" w:rsidRDefault="0008553A" w14:paraId="206C5B62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 stosowanie SOI</w:t>
            </w:r>
          </w:p>
          <w:p w:rsidRPr="00A3184A" w:rsidR="006647BB" w:rsidP="0008553A" w:rsidRDefault="006C5EB9" w14:paraId="3D5AB2AB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 xml:space="preserve">- </w:t>
            </w:r>
            <w:r w:rsidRPr="00A3184A" w:rsidR="0008553A">
              <w:rPr>
                <w:rFonts w:ascii="Arial Narrow" w:hAnsi="Arial Narrow" w:cs="Arial"/>
                <w:sz w:val="18"/>
                <w:szCs w:val="18"/>
              </w:rPr>
              <w:t>wykonanie prac wg wskazówek i instruktażu stanowiskowego</w:t>
            </w:r>
          </w:p>
          <w:p w:rsidRPr="00A3184A" w:rsidR="00F5655F" w:rsidP="00F5655F" w:rsidRDefault="00F5655F" w14:paraId="46A1BB51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lastRenderedPageBreak/>
              <w:t xml:space="preserve">- każdorazowe sprawdzenie sprzętu </w:t>
            </w:r>
            <w:r w:rsidRPr="00A3184A" w:rsidR="00151FA7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Pr="00A3184A">
              <w:rPr>
                <w:rFonts w:ascii="Arial Narrow" w:hAnsi="Arial Narrow" w:cs="Arial"/>
                <w:sz w:val="18"/>
                <w:szCs w:val="18"/>
              </w:rPr>
              <w:t>przed przystąpieniem do pracy</w:t>
            </w:r>
          </w:p>
          <w:p w:rsidR="006C5EB9" w:rsidP="006C5EB9" w:rsidRDefault="006C5EB9" w14:paraId="6310B8B0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 xml:space="preserve">- dostęp do strefy niebezpiecznej tylko </w:t>
            </w:r>
            <w:r w:rsidRPr="00A3184A" w:rsidR="00A3184A">
              <w:rPr>
                <w:rFonts w:ascii="Arial Narrow" w:hAnsi="Arial Narrow" w:cs="Arial"/>
                <w:sz w:val="18"/>
                <w:szCs w:val="18"/>
              </w:rPr>
              <w:t xml:space="preserve">dla </w:t>
            </w:r>
            <w:r w:rsidRPr="00A3184A">
              <w:rPr>
                <w:rFonts w:ascii="Arial Narrow" w:hAnsi="Arial Narrow" w:cs="Arial"/>
                <w:sz w:val="18"/>
                <w:szCs w:val="18"/>
              </w:rPr>
              <w:t>upoważnionych (uprzednio przeszkolonych) pracowników</w:t>
            </w:r>
          </w:p>
          <w:p w:rsidR="00A3184A" w:rsidP="006C5EB9" w:rsidRDefault="00A3184A" w14:paraId="1C39F997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- ustalenie sygnałów porozumiewawczych między kierowcą, a koordynatorem rozładunku</w:t>
            </w:r>
          </w:p>
          <w:p w:rsidRPr="00A3184A" w:rsidR="00F5655F" w:rsidP="00964205" w:rsidRDefault="00C527E8" w14:paraId="2FD27160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- nie przenoszenie materiałów nad osobami </w:t>
            </w:r>
          </w:p>
        </w:tc>
        <w:tc>
          <w:tcPr>
            <w:tcW w:w="796" w:type="pct"/>
          </w:tcPr>
          <w:p w:rsidRPr="00A3184A" w:rsidR="0008553A" w:rsidP="0008553A" w:rsidRDefault="00A45329" w14:paraId="55980B9A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lastRenderedPageBreak/>
              <w:t xml:space="preserve">- </w:t>
            </w:r>
            <w:r w:rsidRPr="00A3184A" w:rsidR="0008553A">
              <w:rPr>
                <w:rFonts w:ascii="Arial Narrow" w:hAnsi="Arial Narrow" w:cs="Arial"/>
                <w:sz w:val="18"/>
                <w:szCs w:val="18"/>
              </w:rPr>
              <w:t>hełm ochronny z paskiem podbródkowym</w:t>
            </w:r>
          </w:p>
          <w:p w:rsidRPr="00A3184A" w:rsidR="0008553A" w:rsidP="0008553A" w:rsidRDefault="0008553A" w14:paraId="4F894445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 kamizelka ostrzegawcza</w:t>
            </w:r>
          </w:p>
          <w:p w:rsidRPr="00A3184A" w:rsidR="0008553A" w:rsidP="0008553A" w:rsidRDefault="0008553A" w14:paraId="604DAF4B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</w:t>
            </w:r>
            <w:r w:rsidRPr="00A3184A" w:rsidR="004219E0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Pr="00A3184A">
              <w:rPr>
                <w:rFonts w:ascii="Arial Narrow" w:hAnsi="Arial Narrow" w:cs="Arial"/>
                <w:sz w:val="18"/>
                <w:szCs w:val="18"/>
              </w:rPr>
              <w:t xml:space="preserve"> okulary ochronne do ciągłego </w:t>
            </w:r>
            <w:r w:rsidRPr="00A3184A">
              <w:rPr>
                <w:rFonts w:ascii="Arial Narrow" w:hAnsi="Arial Narrow" w:cs="Arial"/>
                <w:sz w:val="18"/>
                <w:szCs w:val="18"/>
              </w:rPr>
              <w:lastRenderedPageBreak/>
              <w:t>stosowania</w:t>
            </w:r>
          </w:p>
          <w:p w:rsidRPr="00A3184A" w:rsidR="0008553A" w:rsidP="0008553A" w:rsidRDefault="0008553A" w14:paraId="1D76482E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</w:t>
            </w:r>
            <w:r w:rsidRPr="00A3184A" w:rsidR="004219E0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Pr="00A3184A">
              <w:rPr>
                <w:rFonts w:ascii="Arial Narrow" w:hAnsi="Arial Narrow" w:cs="Arial"/>
                <w:sz w:val="18"/>
                <w:szCs w:val="18"/>
              </w:rPr>
              <w:t xml:space="preserve">odzież robocza z elementami odblaskowymi </w:t>
            </w:r>
          </w:p>
          <w:p w:rsidRPr="00A3184A" w:rsidR="0008553A" w:rsidP="0008553A" w:rsidRDefault="0008553A" w14:paraId="756A3112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</w:t>
            </w:r>
            <w:r w:rsidRPr="00A3184A" w:rsidR="006C5EB9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Pr="00A3184A">
              <w:rPr>
                <w:rFonts w:ascii="Arial Narrow" w:hAnsi="Arial Narrow" w:cs="Arial"/>
                <w:sz w:val="18"/>
                <w:szCs w:val="18"/>
              </w:rPr>
              <w:t>rękawice ochronne</w:t>
            </w:r>
          </w:p>
          <w:p w:rsidRPr="00A3184A" w:rsidR="006647BB" w:rsidP="0008553A" w:rsidRDefault="0008553A" w14:paraId="4D1849C4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 obuwie robocze</w:t>
            </w:r>
          </w:p>
        </w:tc>
      </w:tr>
      <w:tr xmlns:wp14="http://schemas.microsoft.com/office/word/2010/wordml" w:rsidRPr="00A3184A" w:rsidR="00075656" w:rsidTr="00232418" w14:paraId="3B6A4BAC" wp14:textId="77777777">
        <w:trPr>
          <w:trHeight w:val="567"/>
        </w:trPr>
        <w:tc>
          <w:tcPr>
            <w:tcW w:w="797" w:type="pct"/>
          </w:tcPr>
          <w:p w:rsidRPr="00A3184A" w:rsidR="00075656" w:rsidP="00075656" w:rsidRDefault="00075656" w14:paraId="78DD71D9" wp14:textId="77777777">
            <w:pPr>
              <w:pStyle w:val="Akapitzlist"/>
              <w:ind w:left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lastRenderedPageBreak/>
              <w:t xml:space="preserve">Składowanie </w:t>
            </w:r>
            <w:r w:rsidRPr="00A3184A">
              <w:rPr>
                <w:rFonts w:ascii="Arial Narrow" w:hAnsi="Arial Narrow" w:cs="Arial"/>
                <w:b/>
                <w:sz w:val="18"/>
                <w:szCs w:val="18"/>
              </w:rPr>
              <w:t>materiałów z pojazdu</w:t>
            </w:r>
          </w:p>
          <w:p w:rsidRPr="00A3184A" w:rsidR="00075656" w:rsidP="00075656" w:rsidRDefault="00075656" w14:paraId="4667FD1C" wp14:textId="77777777">
            <w:pPr>
              <w:pStyle w:val="Akapitzlist"/>
              <w:ind w:left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  <w:p w:rsidRPr="00A3184A" w:rsidR="00075656" w:rsidP="006647BB" w:rsidRDefault="00075656" w14:paraId="6A58158C" wp14:textId="77777777">
            <w:pPr>
              <w:pStyle w:val="Akapitzlist"/>
              <w:ind w:left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740" w:type="pct"/>
          </w:tcPr>
          <w:p w:rsidRPr="00A3184A" w:rsidR="00075656" w:rsidP="00075656" w:rsidRDefault="00075656" w14:paraId="6493103D" wp14:textId="77777777">
            <w:pPr>
              <w:pStyle w:val="Akapitzlist"/>
              <w:ind w:left="0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b/>
                <w:sz w:val="18"/>
                <w:szCs w:val="18"/>
              </w:rPr>
              <w:t xml:space="preserve">Mechaniczne </w:t>
            </w:r>
          </w:p>
          <w:p w:rsidR="00075656" w:rsidP="00075656" w:rsidRDefault="00075656" w14:paraId="1208B7A9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przy</w:t>
            </w:r>
            <w:r w:rsidRPr="00A3184A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="Arial"/>
                <w:sz w:val="18"/>
                <w:szCs w:val="18"/>
              </w:rPr>
              <w:t>użyciu koparko-ładowarki wyposażonej w widły</w:t>
            </w:r>
          </w:p>
          <w:p w:rsidR="00075656" w:rsidP="00075656" w:rsidRDefault="00075656" w14:paraId="4908749F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- wyznaczenie miejsca składowania o równym podłożu</w:t>
            </w:r>
          </w:p>
          <w:p w:rsidRPr="00A3184A" w:rsidR="00075656" w:rsidP="00075656" w:rsidRDefault="00075656" w14:paraId="0DB6531D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- palety składowane maksymalnie do dwóch palet jedna na drugiej</w:t>
            </w:r>
          </w:p>
          <w:p w:rsidRPr="00A3184A" w:rsidR="00075656" w:rsidP="006647BB" w:rsidRDefault="00075656" w14:paraId="3E301252" wp14:textId="77777777">
            <w:pPr>
              <w:pStyle w:val="Akapitzlist"/>
              <w:ind w:left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889" w:type="pct"/>
          </w:tcPr>
          <w:p w:rsidR="00075656" w:rsidP="0008553A" w:rsidRDefault="00075656" w14:paraId="40A3346C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- rozerwanie opakowań zbiorczych i  przygniecenie pracownika</w:t>
            </w:r>
          </w:p>
          <w:p w:rsidR="00075656" w:rsidP="00075656" w:rsidRDefault="00075656" w14:paraId="5D48F0A0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- </w:t>
            </w:r>
            <w:r w:rsidRPr="00A3184A">
              <w:rPr>
                <w:rFonts w:ascii="Arial Narrow" w:hAnsi="Arial Narrow" w:cs="Arial"/>
                <w:sz w:val="18"/>
                <w:szCs w:val="18"/>
              </w:rPr>
              <w:t xml:space="preserve">najechanie pracownika przez pojazdy i maszyny pracujące na budowie </w:t>
            </w:r>
          </w:p>
        </w:tc>
        <w:tc>
          <w:tcPr>
            <w:tcW w:w="889" w:type="pct"/>
          </w:tcPr>
          <w:p w:rsidR="00075656" w:rsidP="00075656" w:rsidRDefault="00075656" w14:paraId="58E9D876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 xml:space="preserve">- zapoznanie z IBWR i </w:t>
            </w:r>
            <w:proofErr w:type="spellStart"/>
            <w:r w:rsidRPr="00A3184A">
              <w:rPr>
                <w:rFonts w:ascii="Arial Narrow" w:hAnsi="Arial Narrow" w:cs="Arial"/>
                <w:sz w:val="18"/>
                <w:szCs w:val="18"/>
              </w:rPr>
              <w:t>ORZ</w:t>
            </w:r>
            <w:r w:rsidR="00BE2953">
              <w:rPr>
                <w:rFonts w:ascii="Arial Narrow" w:hAnsi="Arial Narrow" w:cs="Arial"/>
                <w:sz w:val="18"/>
                <w:szCs w:val="18"/>
              </w:rPr>
              <w:t>,</w:t>
            </w:r>
            <w:r>
              <w:rPr>
                <w:rFonts w:ascii="Arial Narrow" w:hAnsi="Arial Narrow" w:cs="Arial"/>
                <w:sz w:val="18"/>
                <w:szCs w:val="18"/>
              </w:rPr>
              <w:t>zapewnienie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SOI</w:t>
            </w:r>
          </w:p>
          <w:p w:rsidR="00075656" w:rsidP="00075656" w:rsidRDefault="00075656" w14:paraId="65541B6A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 dopuszczenie do prac tylko sprawnego sprzętu</w:t>
            </w:r>
          </w:p>
          <w:p w:rsidRPr="00A3184A" w:rsidR="00BE2953" w:rsidP="00BE2953" w:rsidRDefault="00BE2953" w14:paraId="5A27E11C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-pracownicy aktualne badani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a oraz odpowiednie uprawnienia </w:t>
            </w:r>
          </w:p>
          <w:p w:rsidRPr="00A3184A" w:rsidR="00075656" w:rsidP="00075656" w:rsidRDefault="00075656" w14:paraId="2434BB5D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-stały nadzór nad wykonywanymi pracami wyznaczona osoba (kierownik , majster bądź brygadzista</w:t>
            </w:r>
            <w:r>
              <w:rPr>
                <w:rFonts w:ascii="Arial Narrow" w:hAnsi="Arial Narrow" w:cs="Arial"/>
                <w:sz w:val="18"/>
                <w:szCs w:val="18"/>
              </w:rPr>
              <w:t>)</w:t>
            </w:r>
          </w:p>
        </w:tc>
        <w:tc>
          <w:tcPr>
            <w:tcW w:w="889" w:type="pct"/>
          </w:tcPr>
          <w:p w:rsidRPr="00A3184A" w:rsidR="00075656" w:rsidP="00075656" w:rsidRDefault="00075656" w14:paraId="473C2E27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- </w:t>
            </w:r>
            <w:r w:rsidRPr="00A3184A">
              <w:rPr>
                <w:rFonts w:ascii="Arial Narrow" w:hAnsi="Arial Narrow" w:cs="Arial"/>
                <w:sz w:val="18"/>
                <w:szCs w:val="18"/>
              </w:rPr>
              <w:t xml:space="preserve">wzmożona uwaga i ostrożność </w:t>
            </w:r>
          </w:p>
          <w:p w:rsidRPr="00A3184A" w:rsidR="00075656" w:rsidP="00075656" w:rsidRDefault="00075656" w14:paraId="1034B2FB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 stosowanie SOI</w:t>
            </w:r>
          </w:p>
          <w:p w:rsidRPr="00A3184A" w:rsidR="00075656" w:rsidP="00075656" w:rsidRDefault="00075656" w14:paraId="108892BC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 wykonanie prac wg wskazówek i instruktażu stanowiskowego</w:t>
            </w:r>
          </w:p>
          <w:p w:rsidR="00075656" w:rsidP="0008553A" w:rsidRDefault="00075656" w14:paraId="34DA8F84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- ewentualne zabezpieczenie uszkodzonych opakowań</w:t>
            </w:r>
          </w:p>
        </w:tc>
        <w:tc>
          <w:tcPr>
            <w:tcW w:w="796" w:type="pct"/>
          </w:tcPr>
          <w:p w:rsidRPr="00A3184A" w:rsidR="00075656" w:rsidP="00075656" w:rsidRDefault="00075656" w14:paraId="388739BD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  hełm ochronny z paskiem podbródkowym</w:t>
            </w:r>
          </w:p>
          <w:p w:rsidRPr="00A3184A" w:rsidR="00075656" w:rsidP="00075656" w:rsidRDefault="00075656" w14:paraId="604AD16E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  kamizelka ostrzegawcza</w:t>
            </w:r>
          </w:p>
          <w:p w:rsidRPr="00A3184A" w:rsidR="00075656" w:rsidP="00075656" w:rsidRDefault="00075656" w14:paraId="539CD52C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  okulary ochronne do ciągłego stosowania</w:t>
            </w:r>
          </w:p>
          <w:p w:rsidRPr="00A3184A" w:rsidR="00075656" w:rsidP="00075656" w:rsidRDefault="00075656" w14:paraId="0166E384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 xml:space="preserve">-  odzież robocza z elementami odblaskowymi </w:t>
            </w:r>
          </w:p>
          <w:p w:rsidRPr="00A3184A" w:rsidR="00075656" w:rsidP="00075656" w:rsidRDefault="00075656" w14:paraId="392F3286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 rękawice ochronne</w:t>
            </w:r>
          </w:p>
          <w:p w:rsidRPr="00075656" w:rsidR="00075656" w:rsidP="00075656" w:rsidRDefault="00075656" w14:paraId="6B2ECB04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 obuwie robocze</w:t>
            </w:r>
          </w:p>
        </w:tc>
      </w:tr>
      <w:tr xmlns:wp14="http://schemas.microsoft.com/office/word/2010/wordml" w:rsidRPr="00A3184A" w:rsidR="00BE2953" w:rsidTr="00232418" w14:paraId="77D8B695" wp14:textId="77777777">
        <w:trPr>
          <w:trHeight w:val="329"/>
        </w:trPr>
        <w:tc>
          <w:tcPr>
            <w:tcW w:w="797" w:type="pct"/>
          </w:tcPr>
          <w:p w:rsidRPr="00A3184A" w:rsidR="00BE2953" w:rsidP="006647BB" w:rsidRDefault="00BE2953" w14:paraId="210A3053" wp14:textId="77777777">
            <w:pPr>
              <w:pStyle w:val="Akapitzlist"/>
              <w:ind w:left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Transport wewnętrzny materiałów na budowie</w:t>
            </w:r>
          </w:p>
        </w:tc>
        <w:tc>
          <w:tcPr>
            <w:tcW w:w="740" w:type="pct"/>
          </w:tcPr>
          <w:p w:rsidRPr="00A3184A" w:rsidR="00BE2953" w:rsidP="00075656" w:rsidRDefault="00BE2953" w14:paraId="3C2162F0" wp14:textId="77777777">
            <w:pPr>
              <w:pStyle w:val="Akapitzlist"/>
              <w:ind w:left="0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b/>
                <w:sz w:val="18"/>
                <w:szCs w:val="18"/>
              </w:rPr>
              <w:t xml:space="preserve">Mechaniczne </w:t>
            </w:r>
          </w:p>
          <w:p w:rsidRPr="00075656" w:rsidR="00BE2953" w:rsidP="00BE2953" w:rsidRDefault="00BE2953" w14:paraId="3BA1FA5E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przy</w:t>
            </w:r>
            <w:r w:rsidRPr="00A3184A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użyciu koparko-ładowarki wyposażonej w widły, przy większych odległościach przy użyciu samochodów ciężarowych  </w:t>
            </w:r>
          </w:p>
        </w:tc>
        <w:tc>
          <w:tcPr>
            <w:tcW w:w="889" w:type="pct"/>
          </w:tcPr>
          <w:p w:rsidR="00BE2953" w:rsidP="006B2F04" w:rsidRDefault="00BE2953" w14:paraId="0094AC77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- rozerwanie opakowań zbiorczych i  przygniecenie pracownika</w:t>
            </w:r>
          </w:p>
          <w:p w:rsidR="00BE2953" w:rsidP="006B2F04" w:rsidRDefault="00BE2953" w14:paraId="5F4A433B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- </w:t>
            </w:r>
            <w:r w:rsidRPr="00A3184A">
              <w:rPr>
                <w:rFonts w:ascii="Arial Narrow" w:hAnsi="Arial Narrow" w:cs="Arial"/>
                <w:sz w:val="18"/>
                <w:szCs w:val="18"/>
              </w:rPr>
              <w:t xml:space="preserve">najechanie pracownika przez pojazdy i maszyny pracujące na budowie </w:t>
            </w:r>
          </w:p>
        </w:tc>
        <w:tc>
          <w:tcPr>
            <w:tcW w:w="889" w:type="pct"/>
          </w:tcPr>
          <w:p w:rsidR="00BE2953" w:rsidP="00BE2953" w:rsidRDefault="00BE2953" w14:paraId="5CE91884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 xml:space="preserve">- zapoznanie z IBWR i </w:t>
            </w:r>
            <w:proofErr w:type="spellStart"/>
            <w:r w:rsidRPr="00A3184A">
              <w:rPr>
                <w:rFonts w:ascii="Arial Narrow" w:hAnsi="Arial Narrow" w:cs="Arial"/>
                <w:sz w:val="18"/>
                <w:szCs w:val="18"/>
              </w:rPr>
              <w:t>ORZ</w:t>
            </w:r>
            <w:r>
              <w:rPr>
                <w:rFonts w:ascii="Arial Narrow" w:hAnsi="Arial Narrow" w:cs="Arial"/>
                <w:sz w:val="18"/>
                <w:szCs w:val="18"/>
              </w:rPr>
              <w:t>,zapewnienie</w:t>
            </w:r>
            <w:proofErr w:type="spellEnd"/>
            <w:r>
              <w:rPr>
                <w:rFonts w:ascii="Arial Narrow" w:hAnsi="Arial Narrow" w:cs="Arial"/>
                <w:sz w:val="18"/>
                <w:szCs w:val="18"/>
              </w:rPr>
              <w:t xml:space="preserve"> SOI</w:t>
            </w:r>
          </w:p>
          <w:p w:rsidR="00BE2953" w:rsidP="00BE2953" w:rsidRDefault="00BE2953" w14:paraId="74D1B3E6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 xml:space="preserve">- dopuszczenie do prac tylko sprawnego sprzętu </w:t>
            </w:r>
          </w:p>
          <w:p w:rsidRPr="00A3184A" w:rsidR="00BE2953" w:rsidP="00BE2953" w:rsidRDefault="00BE2953" w14:paraId="7ADE5820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-pracownicy aktualne badani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a oraz odpowiednie uprawnienia </w:t>
            </w:r>
          </w:p>
          <w:p w:rsidRPr="00A3184A" w:rsidR="00BE2953" w:rsidP="00BE2953" w:rsidRDefault="00BE2953" w14:paraId="04A1FD6F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-stały nadzór nad wykonywanymi pracami wyznaczona osoba (kierownik , majster bądź brygadzista</w:t>
            </w:r>
          </w:p>
        </w:tc>
        <w:tc>
          <w:tcPr>
            <w:tcW w:w="889" w:type="pct"/>
          </w:tcPr>
          <w:p w:rsidRPr="00A3184A" w:rsidR="00BE2953" w:rsidP="00BE2953" w:rsidRDefault="00BE2953" w14:paraId="2F6FACE7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- </w:t>
            </w:r>
            <w:r w:rsidRPr="00A3184A">
              <w:rPr>
                <w:rFonts w:ascii="Arial Narrow" w:hAnsi="Arial Narrow" w:cs="Arial"/>
                <w:sz w:val="18"/>
                <w:szCs w:val="18"/>
              </w:rPr>
              <w:t xml:space="preserve">wzmożona uwaga i ostrożność </w:t>
            </w:r>
          </w:p>
          <w:p w:rsidRPr="00A3184A" w:rsidR="00BE2953" w:rsidP="00BE2953" w:rsidRDefault="00BE2953" w14:paraId="6F473A82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 stosowanie SOI</w:t>
            </w:r>
          </w:p>
          <w:p w:rsidRPr="00A3184A" w:rsidR="00BE2953" w:rsidP="00BE2953" w:rsidRDefault="00BE2953" w14:paraId="02F15B82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 wykonanie prac wg wskazówek i instruktażu stanowiskowego</w:t>
            </w:r>
          </w:p>
          <w:p w:rsidR="00BE2953" w:rsidP="00BE2953" w:rsidRDefault="00BE2953" w14:paraId="634FB3D5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- ewentualne zabezpieczenie uszkodzonych opakowań</w:t>
            </w:r>
          </w:p>
        </w:tc>
        <w:tc>
          <w:tcPr>
            <w:tcW w:w="796" w:type="pct"/>
          </w:tcPr>
          <w:p w:rsidRPr="00A3184A" w:rsidR="00BE2953" w:rsidP="00075656" w:rsidRDefault="00BE2953" w14:paraId="5BC727AB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  hełm ochronny z paskiem podbródkowym</w:t>
            </w:r>
          </w:p>
          <w:p w:rsidRPr="00A3184A" w:rsidR="00BE2953" w:rsidP="00075656" w:rsidRDefault="00BE2953" w14:paraId="175D5B7B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  kamizelka ostrzegawcza</w:t>
            </w:r>
          </w:p>
          <w:p w:rsidRPr="00A3184A" w:rsidR="00BE2953" w:rsidP="00075656" w:rsidRDefault="00BE2953" w14:paraId="1E0F3DAF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  okulary ochronne do ciągłego stosowania</w:t>
            </w:r>
          </w:p>
          <w:p w:rsidRPr="00A3184A" w:rsidR="00BE2953" w:rsidP="00075656" w:rsidRDefault="00BE2953" w14:paraId="2F84723E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 xml:space="preserve">-  odzież robocza z elementami odblaskowymi </w:t>
            </w:r>
          </w:p>
          <w:p w:rsidRPr="00A3184A" w:rsidR="00BE2953" w:rsidP="00075656" w:rsidRDefault="00BE2953" w14:paraId="5FC926F5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 rękawice ochronne</w:t>
            </w:r>
          </w:p>
          <w:p w:rsidRPr="00075656" w:rsidR="00BE2953" w:rsidP="00075656" w:rsidRDefault="00BE2953" w14:paraId="6011C20A" wp14:textId="77777777">
            <w:pPr>
              <w:pStyle w:val="Akapitzlist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A3184A">
              <w:rPr>
                <w:rFonts w:ascii="Arial Narrow" w:hAnsi="Arial Narrow" w:cs="Arial"/>
                <w:sz w:val="18"/>
                <w:szCs w:val="18"/>
              </w:rPr>
              <w:t>- obuwie robocze</w:t>
            </w:r>
          </w:p>
        </w:tc>
      </w:tr>
    </w:tbl>
    <w:p xmlns:wp14="http://schemas.microsoft.com/office/word/2010/wordml" w:rsidR="00033EC1" w:rsidP="00BE2953" w:rsidRDefault="00033EC1" w14:paraId="6DB7E2DA" wp14:textId="77777777">
      <w:pPr>
        <w:spacing w:line="360" w:lineRule="auto"/>
        <w:rPr>
          <w:rFonts w:ascii="Arial" w:hAnsi="Arial" w:cs="Arial"/>
        </w:rPr>
      </w:pPr>
    </w:p>
    <w:p xmlns:wp14="http://schemas.microsoft.com/office/word/2010/wordml" w:rsidR="00964205" w:rsidP="00BE2953" w:rsidRDefault="00964205" w14:paraId="7DBC9D45" wp14:textId="77777777">
      <w:pPr>
        <w:spacing w:line="360" w:lineRule="auto"/>
        <w:rPr>
          <w:rFonts w:ascii="Arial" w:hAnsi="Arial" w:cs="Arial"/>
        </w:rPr>
      </w:pPr>
    </w:p>
    <w:p xmlns:wp14="http://schemas.microsoft.com/office/word/2010/wordml" w:rsidR="00964205" w:rsidP="00BE2953" w:rsidRDefault="00964205" w14:paraId="4212187A" wp14:textId="77777777">
      <w:pPr>
        <w:spacing w:line="360" w:lineRule="auto"/>
        <w:rPr>
          <w:rFonts w:ascii="Arial" w:hAnsi="Arial" w:cs="Arial"/>
        </w:rPr>
      </w:pPr>
    </w:p>
    <w:p xmlns:wp14="http://schemas.microsoft.com/office/word/2010/wordml" w:rsidRPr="00BE2953" w:rsidR="00964205" w:rsidP="00BE2953" w:rsidRDefault="00964205" w14:paraId="0B9DB603" wp14:textId="77777777">
      <w:pPr>
        <w:spacing w:line="360" w:lineRule="auto"/>
        <w:rPr>
          <w:rFonts w:ascii="Arial" w:hAnsi="Arial" w:cs="Arial"/>
        </w:rPr>
      </w:pPr>
    </w:p>
    <w:p xmlns:wp14="http://schemas.microsoft.com/office/word/2010/wordml" w:rsidRPr="00056459" w:rsidR="00033EC1" w:rsidP="00033EC1" w:rsidRDefault="00033EC1" w14:paraId="0E5BDD73" wp14:textId="77777777">
      <w:pPr>
        <w:pStyle w:val="Akapitzlist"/>
        <w:numPr>
          <w:ilvl w:val="0"/>
          <w:numId w:val="17"/>
        </w:numPr>
        <w:tabs>
          <w:tab w:val="left" w:pos="709"/>
        </w:tabs>
        <w:spacing w:line="360" w:lineRule="auto"/>
        <w:ind w:left="567" w:hanging="283"/>
        <w:rPr>
          <w:rFonts w:ascii="Arial" w:hAnsi="Arial" w:cs="Arial"/>
          <w:sz w:val="24"/>
          <w:szCs w:val="24"/>
        </w:rPr>
      </w:pPr>
      <w:r w:rsidRPr="00056459">
        <w:rPr>
          <w:rFonts w:ascii="Arial" w:hAnsi="Arial" w:cs="Arial"/>
          <w:sz w:val="24"/>
          <w:szCs w:val="24"/>
        </w:rPr>
        <w:lastRenderedPageBreak/>
        <w:t>zasady postępowania w sytuacjach awaryjnych.</w:t>
      </w:r>
    </w:p>
    <w:p xmlns:wp14="http://schemas.microsoft.com/office/word/2010/wordml" w:rsidRPr="00A91BFB" w:rsidR="00E2404B" w:rsidP="00E2404B" w:rsidRDefault="00E2404B" w14:paraId="3F54914A" wp14:textId="77777777">
      <w:pPr>
        <w:jc w:val="both"/>
        <w:rPr>
          <w:rStyle w:val="Style14ptBold"/>
          <w:rFonts w:ascii="Arial" w:hAnsi="Arial" w:cs="Arial"/>
          <w:b w:val="0"/>
          <w:sz w:val="24"/>
        </w:rPr>
      </w:pPr>
      <w:r w:rsidRPr="00A91BFB">
        <w:rPr>
          <w:rStyle w:val="Style14ptBold"/>
          <w:rFonts w:ascii="Arial" w:hAnsi="Arial" w:cs="Arial"/>
          <w:b w:val="0"/>
          <w:sz w:val="24"/>
        </w:rPr>
        <w:t xml:space="preserve">W przypadku </w:t>
      </w:r>
      <w:r w:rsidRPr="00A91BFB">
        <w:rPr>
          <w:rStyle w:val="Style14ptBold"/>
          <w:rFonts w:ascii="Arial" w:hAnsi="Arial" w:cs="Arial"/>
          <w:sz w:val="24"/>
          <w:u w:val="single"/>
        </w:rPr>
        <w:t>zagrożenia pożarowego</w:t>
      </w:r>
      <w:r w:rsidRPr="00A91BFB">
        <w:rPr>
          <w:rStyle w:val="Style14ptBold"/>
          <w:rFonts w:ascii="Arial" w:hAnsi="Arial" w:cs="Arial"/>
          <w:b w:val="0"/>
          <w:sz w:val="24"/>
        </w:rPr>
        <w:t xml:space="preserve"> należy niezwłocznie:</w:t>
      </w:r>
    </w:p>
    <w:p xmlns:wp14="http://schemas.microsoft.com/office/word/2010/wordml" w:rsidRPr="00A91BFB" w:rsidR="00E2404B" w:rsidP="00E2404B" w:rsidRDefault="00E2404B" w14:paraId="4FC51C8F" wp14:textId="77777777">
      <w:pPr>
        <w:jc w:val="both"/>
        <w:rPr>
          <w:rStyle w:val="Style14ptBold"/>
          <w:rFonts w:ascii="Arial" w:hAnsi="Arial" w:cs="Arial"/>
          <w:b w:val="0"/>
          <w:sz w:val="24"/>
        </w:rPr>
      </w:pPr>
    </w:p>
    <w:p xmlns:wp14="http://schemas.microsoft.com/office/word/2010/wordml" w:rsidRPr="00A91BFB" w:rsidR="00E2404B" w:rsidP="00E2404B" w:rsidRDefault="00E2404B" w14:paraId="689BB8A9" wp14:textId="77777777">
      <w:pPr>
        <w:jc w:val="both"/>
        <w:rPr>
          <w:rStyle w:val="Style14ptBold"/>
          <w:rFonts w:ascii="Arial" w:hAnsi="Arial" w:cs="Arial"/>
          <w:b w:val="0"/>
          <w:sz w:val="24"/>
        </w:rPr>
      </w:pPr>
      <w:r w:rsidRPr="00A91BFB">
        <w:rPr>
          <w:rStyle w:val="Style14ptBold"/>
          <w:rFonts w:ascii="Arial" w:hAnsi="Arial" w:cs="Arial"/>
          <w:b w:val="0"/>
          <w:sz w:val="24"/>
        </w:rPr>
        <w:t>- powiadomić osoby znajdujące się w bezpośredniej bliskości zagrożenia,</w:t>
      </w:r>
    </w:p>
    <w:p xmlns:wp14="http://schemas.microsoft.com/office/word/2010/wordml" w:rsidRPr="00A91BFB" w:rsidR="00E2404B" w:rsidP="00E2404B" w:rsidRDefault="00E2404B" w14:paraId="3CE2F755" wp14:textId="77777777">
      <w:pPr>
        <w:jc w:val="both"/>
        <w:rPr>
          <w:rFonts w:ascii="Arial" w:hAnsi="Arial" w:cs="Arial"/>
        </w:rPr>
      </w:pPr>
    </w:p>
    <w:p xmlns:wp14="http://schemas.microsoft.com/office/word/2010/wordml" w:rsidRPr="00A91BFB" w:rsidR="00E2404B" w:rsidP="00E2404B" w:rsidRDefault="00E2404B" w14:paraId="6CCD7855" wp14:textId="77777777">
      <w:pPr>
        <w:jc w:val="both"/>
        <w:rPr>
          <w:rFonts w:ascii="Arial" w:hAnsi="Arial" w:cs="Arial"/>
        </w:rPr>
      </w:pPr>
      <w:r w:rsidRPr="00A91BFB">
        <w:rPr>
          <w:rFonts w:ascii="Arial" w:hAnsi="Arial" w:cs="Arial"/>
        </w:rPr>
        <w:t>- należy powiadomić z każdego dostępnego źródła powiadomienia w tym również z prywatnego telefonu komórkowego Straż Pożarną podając:</w:t>
      </w:r>
    </w:p>
    <w:p xmlns:wp14="http://schemas.microsoft.com/office/word/2010/wordml" w:rsidRPr="00A91BFB" w:rsidR="00E2404B" w:rsidP="00E2404B" w:rsidRDefault="00E2404B" w14:paraId="67CD767F" wp14:textId="77777777">
      <w:pPr>
        <w:jc w:val="both"/>
        <w:rPr>
          <w:rFonts w:ascii="Arial" w:hAnsi="Arial" w:cs="Arial"/>
        </w:rPr>
      </w:pPr>
      <w:r w:rsidRPr="00A91BFB">
        <w:rPr>
          <w:rFonts w:ascii="Arial" w:hAnsi="Arial" w:cs="Arial"/>
        </w:rPr>
        <w:t xml:space="preserve">        A) gdzie się pali </w:t>
      </w:r>
    </w:p>
    <w:p xmlns:wp14="http://schemas.microsoft.com/office/word/2010/wordml" w:rsidRPr="00A91BFB" w:rsidR="00E2404B" w:rsidP="00E2404B" w:rsidRDefault="00E2404B" w14:paraId="77768E55" wp14:textId="77777777">
      <w:pPr>
        <w:jc w:val="both"/>
        <w:rPr>
          <w:rFonts w:ascii="Arial" w:hAnsi="Arial" w:cs="Arial"/>
        </w:rPr>
      </w:pPr>
      <w:r w:rsidRPr="00A91BFB">
        <w:rPr>
          <w:rFonts w:ascii="Arial" w:hAnsi="Arial" w:cs="Arial"/>
        </w:rPr>
        <w:t xml:space="preserve">        B) czy jest zagrożone życie ludzkie,</w:t>
      </w:r>
    </w:p>
    <w:p xmlns:wp14="http://schemas.microsoft.com/office/word/2010/wordml" w:rsidRPr="00A91BFB" w:rsidR="00E2404B" w:rsidP="00E2404B" w:rsidRDefault="00E2404B" w14:paraId="0D38CA96" wp14:textId="77777777">
      <w:pPr>
        <w:jc w:val="both"/>
        <w:rPr>
          <w:rFonts w:ascii="Arial" w:hAnsi="Arial" w:cs="Arial"/>
        </w:rPr>
      </w:pPr>
      <w:r w:rsidRPr="00A91BFB">
        <w:rPr>
          <w:rFonts w:ascii="Arial" w:hAnsi="Arial" w:cs="Arial"/>
        </w:rPr>
        <w:t xml:space="preserve">        C) numer telefonu z którego się dzwoni oraz swoje nazwisko </w:t>
      </w:r>
    </w:p>
    <w:p xmlns:wp14="http://schemas.microsoft.com/office/word/2010/wordml" w:rsidRPr="00A91BFB" w:rsidR="00E2404B" w:rsidP="00E2404B" w:rsidRDefault="00E2404B" w14:paraId="7F294A87" wp14:textId="77777777">
      <w:pPr>
        <w:jc w:val="both"/>
        <w:rPr>
          <w:rStyle w:val="Style14ptBold"/>
          <w:rFonts w:ascii="Arial" w:hAnsi="Arial" w:cs="Arial"/>
          <w:b w:val="0"/>
          <w:sz w:val="24"/>
        </w:rPr>
      </w:pPr>
    </w:p>
    <w:p xmlns:wp14="http://schemas.microsoft.com/office/word/2010/wordml" w:rsidRPr="00A91BFB" w:rsidR="00E2404B" w:rsidP="00E2404B" w:rsidRDefault="00E2404B" w14:paraId="6CBA59A7" wp14:textId="77777777">
      <w:pPr>
        <w:jc w:val="both"/>
        <w:rPr>
          <w:rStyle w:val="Style14ptBold"/>
          <w:rFonts w:ascii="Arial" w:hAnsi="Arial" w:cs="Arial"/>
          <w:b w:val="0"/>
          <w:sz w:val="24"/>
        </w:rPr>
      </w:pPr>
      <w:r w:rsidRPr="00A91BFB">
        <w:rPr>
          <w:rStyle w:val="Style14ptBold"/>
          <w:rFonts w:ascii="Arial" w:hAnsi="Arial" w:cs="Arial"/>
          <w:b w:val="0"/>
          <w:sz w:val="24"/>
        </w:rPr>
        <w:t>- powiadomić przełożonych,</w:t>
      </w:r>
    </w:p>
    <w:p xmlns:wp14="http://schemas.microsoft.com/office/word/2010/wordml" w:rsidRPr="00A91BFB" w:rsidR="00E2404B" w:rsidP="00E2404B" w:rsidRDefault="00E2404B" w14:paraId="70FE8755" wp14:textId="77777777">
      <w:pPr>
        <w:jc w:val="both"/>
        <w:rPr>
          <w:rStyle w:val="Style14ptBold"/>
          <w:rFonts w:ascii="Arial" w:hAnsi="Arial" w:cs="Arial"/>
          <w:b w:val="0"/>
          <w:sz w:val="24"/>
        </w:rPr>
      </w:pPr>
    </w:p>
    <w:p xmlns:wp14="http://schemas.microsoft.com/office/word/2010/wordml" w:rsidRPr="00A91BFB" w:rsidR="00E2404B" w:rsidP="00E2404B" w:rsidRDefault="00E2404B" w14:paraId="0CE711AF" wp14:textId="77777777">
      <w:pPr>
        <w:jc w:val="both"/>
        <w:rPr>
          <w:rStyle w:val="Style14ptBold"/>
          <w:rFonts w:ascii="Arial" w:hAnsi="Arial" w:cs="Arial"/>
          <w:b w:val="0"/>
          <w:sz w:val="24"/>
        </w:rPr>
      </w:pPr>
      <w:r w:rsidRPr="00A91BFB">
        <w:rPr>
          <w:rStyle w:val="Style14ptBold"/>
          <w:rFonts w:ascii="Arial" w:hAnsi="Arial" w:cs="Arial"/>
          <w:b w:val="0"/>
          <w:sz w:val="24"/>
        </w:rPr>
        <w:t>- podjąć decyzję o ewakuacji pracowników,</w:t>
      </w:r>
    </w:p>
    <w:p xmlns:wp14="http://schemas.microsoft.com/office/word/2010/wordml" w:rsidRPr="00A91BFB" w:rsidR="00E2404B" w:rsidP="00E2404B" w:rsidRDefault="00E2404B" w14:paraId="521458BE" wp14:textId="77777777">
      <w:pPr>
        <w:jc w:val="both"/>
        <w:rPr>
          <w:rStyle w:val="Style14ptBold"/>
          <w:rFonts w:ascii="Arial" w:hAnsi="Arial" w:cs="Arial"/>
          <w:b w:val="0"/>
          <w:sz w:val="24"/>
        </w:rPr>
      </w:pPr>
    </w:p>
    <w:p xmlns:wp14="http://schemas.microsoft.com/office/word/2010/wordml" w:rsidRPr="00A91BFB" w:rsidR="00E2404B" w:rsidP="00E2404B" w:rsidRDefault="00E2404B" w14:paraId="3D9B65DB" wp14:textId="77777777">
      <w:pPr>
        <w:jc w:val="both"/>
        <w:rPr>
          <w:rStyle w:val="Style14ptBold"/>
          <w:rFonts w:ascii="Arial" w:hAnsi="Arial" w:cs="Arial"/>
          <w:b w:val="0"/>
          <w:sz w:val="24"/>
        </w:rPr>
      </w:pPr>
      <w:r w:rsidRPr="00A91BFB">
        <w:rPr>
          <w:rStyle w:val="Style14ptBold"/>
          <w:rFonts w:ascii="Arial" w:hAnsi="Arial" w:cs="Arial"/>
          <w:b w:val="0"/>
          <w:sz w:val="24"/>
        </w:rPr>
        <w:t>- przystąpić do prowadzenia akcji gaśniczej za pomocą następujących środków:</w:t>
      </w:r>
    </w:p>
    <w:p xmlns:wp14="http://schemas.microsoft.com/office/word/2010/wordml" w:rsidRPr="00A91BFB" w:rsidR="00E2404B" w:rsidP="00E2404B" w:rsidRDefault="00E2404B" w14:paraId="6158F130" wp14:textId="77777777">
      <w:pPr>
        <w:numPr>
          <w:ilvl w:val="0"/>
          <w:numId w:val="20"/>
        </w:numPr>
        <w:ind w:left="0" w:firstLine="0"/>
        <w:jc w:val="both"/>
        <w:rPr>
          <w:rStyle w:val="Style14ptBold"/>
          <w:rFonts w:ascii="Arial" w:hAnsi="Arial" w:cs="Arial"/>
          <w:b w:val="0"/>
          <w:sz w:val="24"/>
        </w:rPr>
      </w:pPr>
      <w:r w:rsidRPr="00A91BFB">
        <w:rPr>
          <w:rStyle w:val="Style14ptBold"/>
          <w:rFonts w:ascii="Arial" w:hAnsi="Arial" w:cs="Arial"/>
          <w:b w:val="0"/>
          <w:sz w:val="24"/>
        </w:rPr>
        <w:t>gaśnice i agregaty śniegowe (do gaszenia cieczy palnych) -  chemikaliów i innych materiałów palnych a także urządzeń elektrycznych będących pod napięciem)</w:t>
      </w:r>
    </w:p>
    <w:p xmlns:wp14="http://schemas.microsoft.com/office/word/2010/wordml" w:rsidRPr="00A91BFB" w:rsidR="00E2404B" w:rsidP="00E2404B" w:rsidRDefault="00E2404B" w14:paraId="005FD81C" wp14:textId="77777777">
      <w:pPr>
        <w:numPr>
          <w:ilvl w:val="0"/>
          <w:numId w:val="20"/>
        </w:numPr>
        <w:ind w:left="0" w:firstLine="0"/>
        <w:jc w:val="both"/>
        <w:rPr>
          <w:rStyle w:val="Style14ptBold"/>
          <w:rFonts w:ascii="Arial" w:hAnsi="Arial" w:cs="Arial"/>
          <w:b w:val="0"/>
          <w:sz w:val="24"/>
        </w:rPr>
      </w:pPr>
      <w:r w:rsidRPr="00A91BFB">
        <w:rPr>
          <w:rStyle w:val="Style14ptBold"/>
          <w:rFonts w:ascii="Arial" w:hAnsi="Arial" w:cs="Arial"/>
          <w:b w:val="0"/>
          <w:sz w:val="24"/>
        </w:rPr>
        <w:t>gaśnice pianowe (do gaszenia cieczy palnych) – benzyna, ropa naftowa</w:t>
      </w:r>
    </w:p>
    <w:p xmlns:wp14="http://schemas.microsoft.com/office/word/2010/wordml" w:rsidRPr="00A91BFB" w:rsidR="00E2404B" w:rsidP="00E2404B" w:rsidRDefault="00E2404B" w14:paraId="6418248F" wp14:textId="77777777">
      <w:pPr>
        <w:numPr>
          <w:ilvl w:val="0"/>
          <w:numId w:val="20"/>
        </w:numPr>
        <w:ind w:left="0" w:firstLine="0"/>
        <w:jc w:val="both"/>
        <w:rPr>
          <w:rStyle w:val="Style14ptBold"/>
          <w:rFonts w:ascii="Arial" w:hAnsi="Arial" w:cs="Arial"/>
          <w:b w:val="0"/>
          <w:sz w:val="24"/>
        </w:rPr>
      </w:pPr>
      <w:r w:rsidRPr="00A91BFB">
        <w:rPr>
          <w:rStyle w:val="Style14ptBold"/>
          <w:rFonts w:ascii="Arial" w:hAnsi="Arial" w:cs="Arial"/>
          <w:b w:val="0"/>
          <w:sz w:val="24"/>
        </w:rPr>
        <w:t>gaśnice proszkowe ( do gaszenia cieczy palnych) – chemikaliów, gazów i innych materiałów palnych a także urządzeń elektrycznych będących pod napięciem</w:t>
      </w:r>
    </w:p>
    <w:p xmlns:wp14="http://schemas.microsoft.com/office/word/2010/wordml" w:rsidRPr="00A91BFB" w:rsidR="00E2404B" w:rsidP="00E2404B" w:rsidRDefault="00E2404B" w14:paraId="6A75C349" wp14:textId="77777777">
      <w:pPr>
        <w:jc w:val="both"/>
        <w:rPr>
          <w:rStyle w:val="Style14ptBold"/>
          <w:rFonts w:ascii="Arial" w:hAnsi="Arial" w:cs="Arial"/>
          <w:b w:val="0"/>
          <w:sz w:val="24"/>
        </w:rPr>
      </w:pPr>
    </w:p>
    <w:p xmlns:wp14="http://schemas.microsoft.com/office/word/2010/wordml" w:rsidRPr="00A91BFB" w:rsidR="00E2404B" w:rsidP="00E2404B" w:rsidRDefault="00E2404B" w14:paraId="5585E3AD" wp14:textId="77777777">
      <w:pPr>
        <w:jc w:val="both"/>
        <w:rPr>
          <w:rStyle w:val="Style14ptBold"/>
          <w:rFonts w:ascii="Arial" w:hAnsi="Arial" w:cs="Arial"/>
          <w:b w:val="0"/>
          <w:sz w:val="24"/>
        </w:rPr>
      </w:pPr>
      <w:r w:rsidRPr="00A91BFB">
        <w:rPr>
          <w:rStyle w:val="Style14ptBold"/>
          <w:rFonts w:ascii="Arial" w:hAnsi="Arial" w:cs="Arial"/>
          <w:b w:val="0"/>
          <w:sz w:val="24"/>
        </w:rPr>
        <w:t>Podczas akcji gaśniczej obowiązuje zasad</w:t>
      </w:r>
      <w:r w:rsidR="00340110">
        <w:rPr>
          <w:rStyle w:val="Style14ptBold"/>
          <w:rFonts w:ascii="Arial" w:hAnsi="Arial" w:cs="Arial"/>
          <w:b w:val="0"/>
          <w:sz w:val="24"/>
        </w:rPr>
        <w:t>a podporządkowania się poleceniom</w:t>
      </w:r>
      <w:r w:rsidRPr="00A91BFB">
        <w:rPr>
          <w:rStyle w:val="Style14ptBold"/>
          <w:rFonts w:ascii="Arial" w:hAnsi="Arial" w:cs="Arial"/>
          <w:b w:val="0"/>
          <w:sz w:val="24"/>
        </w:rPr>
        <w:t xml:space="preserve"> kierującego akcją ratowniczo-gaśniczą.</w:t>
      </w:r>
    </w:p>
    <w:p xmlns:wp14="http://schemas.microsoft.com/office/word/2010/wordml" w:rsidRPr="00A91BFB" w:rsidR="00E2404B" w:rsidP="00E2404B" w:rsidRDefault="00E2404B" w14:paraId="74C50E75" wp14:textId="77777777">
      <w:pPr>
        <w:jc w:val="both"/>
        <w:rPr>
          <w:rStyle w:val="Style14ptBold"/>
          <w:rFonts w:ascii="Arial" w:hAnsi="Arial" w:cs="Arial"/>
          <w:b w:val="0"/>
          <w:sz w:val="24"/>
        </w:rPr>
      </w:pPr>
    </w:p>
    <w:p xmlns:wp14="http://schemas.microsoft.com/office/word/2010/wordml" w:rsidRPr="00A91BFB" w:rsidR="00E2404B" w:rsidP="00E2404B" w:rsidRDefault="00E2404B" w14:paraId="57F4F3A4" wp14:textId="77777777">
      <w:pPr>
        <w:jc w:val="both"/>
        <w:rPr>
          <w:rStyle w:val="Style14ptBold"/>
          <w:rFonts w:ascii="Arial" w:hAnsi="Arial" w:cs="Arial"/>
          <w:sz w:val="24"/>
        </w:rPr>
      </w:pPr>
      <w:r w:rsidRPr="00A91BFB">
        <w:rPr>
          <w:rStyle w:val="Style14ptBold"/>
          <w:rFonts w:ascii="Arial" w:hAnsi="Arial" w:cs="Arial"/>
          <w:sz w:val="24"/>
        </w:rPr>
        <w:t xml:space="preserve">W przypadku </w:t>
      </w:r>
      <w:r w:rsidRPr="00A91BFB">
        <w:rPr>
          <w:rStyle w:val="Style14ptBold"/>
          <w:rFonts w:ascii="Arial" w:hAnsi="Arial" w:cs="Arial"/>
          <w:sz w:val="24"/>
          <w:u w:val="single"/>
        </w:rPr>
        <w:t>zaistnienia wypadku</w:t>
      </w:r>
      <w:r w:rsidRPr="00A91BFB">
        <w:rPr>
          <w:rStyle w:val="Style14ptBold"/>
          <w:rFonts w:ascii="Arial" w:hAnsi="Arial" w:cs="Arial"/>
          <w:sz w:val="24"/>
        </w:rPr>
        <w:t>:</w:t>
      </w:r>
    </w:p>
    <w:p xmlns:wp14="http://schemas.microsoft.com/office/word/2010/wordml" w:rsidRPr="00A91BFB" w:rsidR="00E2404B" w:rsidP="00E2404B" w:rsidRDefault="00E2404B" w14:paraId="0D435779" wp14:textId="77777777">
      <w:pPr>
        <w:jc w:val="both"/>
        <w:rPr>
          <w:rStyle w:val="Style14ptBold"/>
          <w:rFonts w:ascii="Arial" w:hAnsi="Arial" w:cs="Arial"/>
          <w:b w:val="0"/>
          <w:sz w:val="24"/>
        </w:rPr>
      </w:pPr>
      <w:r w:rsidRPr="00A91BFB">
        <w:rPr>
          <w:rStyle w:val="Style14ptBold"/>
          <w:rFonts w:ascii="Arial" w:hAnsi="Arial" w:cs="Arial"/>
          <w:b w:val="0"/>
          <w:sz w:val="24"/>
        </w:rPr>
        <w:t>- udzielić poszkodowanemu pierwszej pomocy,</w:t>
      </w:r>
    </w:p>
    <w:p xmlns:wp14="http://schemas.microsoft.com/office/word/2010/wordml" w:rsidRPr="00A91BFB" w:rsidR="00E2404B" w:rsidP="00E2404B" w:rsidRDefault="00E2404B" w14:paraId="2D38DEE6" wp14:textId="77777777">
      <w:pPr>
        <w:jc w:val="both"/>
        <w:rPr>
          <w:rStyle w:val="Style14ptBold"/>
          <w:rFonts w:ascii="Arial" w:hAnsi="Arial" w:cs="Arial"/>
          <w:b w:val="0"/>
          <w:sz w:val="24"/>
        </w:rPr>
      </w:pPr>
      <w:r w:rsidRPr="00A91BFB">
        <w:rPr>
          <w:rStyle w:val="Style14ptBold"/>
          <w:rFonts w:ascii="Arial" w:hAnsi="Arial" w:cs="Arial"/>
          <w:b w:val="0"/>
          <w:sz w:val="24"/>
        </w:rPr>
        <w:t>- wezwać służby ratownicze,</w:t>
      </w:r>
    </w:p>
    <w:p xmlns:wp14="http://schemas.microsoft.com/office/word/2010/wordml" w:rsidRPr="00A91BFB" w:rsidR="00E2404B" w:rsidP="00E2404B" w:rsidRDefault="00E2404B" w14:paraId="591367D8" wp14:textId="77777777">
      <w:pPr>
        <w:jc w:val="both"/>
        <w:rPr>
          <w:rStyle w:val="Style14ptBold"/>
          <w:rFonts w:ascii="Arial" w:hAnsi="Arial" w:cs="Arial"/>
          <w:b w:val="0"/>
          <w:sz w:val="24"/>
        </w:rPr>
      </w:pPr>
      <w:r w:rsidRPr="00A91BFB">
        <w:rPr>
          <w:rStyle w:val="Style14ptBold"/>
          <w:rFonts w:ascii="Arial" w:hAnsi="Arial" w:cs="Arial"/>
          <w:b w:val="0"/>
          <w:sz w:val="24"/>
        </w:rPr>
        <w:t>- zabezpieczyć miejsce wypadku</w:t>
      </w:r>
    </w:p>
    <w:p xmlns:wp14="http://schemas.microsoft.com/office/word/2010/wordml" w:rsidR="00E2404B" w:rsidP="00E2404B" w:rsidRDefault="00E2404B" w14:paraId="2129DE42" wp14:textId="77777777">
      <w:pPr>
        <w:jc w:val="both"/>
        <w:rPr>
          <w:rStyle w:val="Style14ptBold"/>
          <w:rFonts w:ascii="Arial" w:hAnsi="Arial" w:cs="Arial"/>
          <w:b w:val="0"/>
          <w:sz w:val="20"/>
          <w:szCs w:val="20"/>
        </w:rPr>
      </w:pPr>
    </w:p>
    <w:p xmlns:wp14="http://schemas.microsoft.com/office/word/2010/wordml" w:rsidRPr="00711B33" w:rsidR="00E2404B" w:rsidP="00E2404B" w:rsidRDefault="00E2404B" w14:paraId="423B93BF" wp14:textId="77777777">
      <w:pPr>
        <w:jc w:val="both"/>
        <w:rPr>
          <w:rFonts w:ascii="Arial" w:hAnsi="Arial" w:cs="Arial"/>
          <w:b/>
          <w:i/>
          <w:u w:val="single"/>
        </w:rPr>
      </w:pPr>
      <w:r w:rsidRPr="00711B33">
        <w:rPr>
          <w:rStyle w:val="Style14ptBold"/>
          <w:rFonts w:ascii="Arial" w:hAnsi="Arial" w:cs="Arial"/>
          <w:b w:val="0"/>
          <w:sz w:val="20"/>
          <w:szCs w:val="20"/>
        </w:rPr>
        <w:tab/>
      </w:r>
      <w:r w:rsidRPr="00711B33">
        <w:rPr>
          <w:rFonts w:ascii="Arial" w:hAnsi="Arial" w:cs="Arial"/>
          <w:b/>
          <w:i/>
          <w:u w:val="single"/>
        </w:rPr>
        <w:t>Telefony alarmowe:</w:t>
      </w:r>
    </w:p>
    <w:p xmlns:wp14="http://schemas.microsoft.com/office/word/2010/wordml" w:rsidRPr="00711B33" w:rsidR="00E2404B" w:rsidP="00E2404B" w:rsidRDefault="00E2404B" w14:paraId="241862EE" wp14:textId="77777777">
      <w:pPr>
        <w:jc w:val="both"/>
        <w:rPr>
          <w:rFonts w:ascii="Arial" w:hAnsi="Arial" w:cs="Arial"/>
          <w:b/>
        </w:rPr>
      </w:pPr>
      <w:r w:rsidRPr="00711B33">
        <w:rPr>
          <w:rFonts w:ascii="Arial" w:hAnsi="Arial" w:cs="Arial"/>
          <w:b/>
        </w:rPr>
        <w:t>998- Straż pożarna</w:t>
      </w:r>
    </w:p>
    <w:p xmlns:wp14="http://schemas.microsoft.com/office/word/2010/wordml" w:rsidRPr="00711B33" w:rsidR="00E2404B" w:rsidP="00E2404B" w:rsidRDefault="00E2404B" w14:paraId="219DBC8E" wp14:textId="77777777">
      <w:pPr>
        <w:jc w:val="both"/>
        <w:rPr>
          <w:rFonts w:ascii="Arial" w:hAnsi="Arial" w:cs="Arial"/>
          <w:b/>
        </w:rPr>
      </w:pPr>
      <w:r w:rsidRPr="00711B33">
        <w:rPr>
          <w:rFonts w:ascii="Arial" w:hAnsi="Arial" w:cs="Arial"/>
          <w:b/>
        </w:rPr>
        <w:t>997- Policja</w:t>
      </w:r>
    </w:p>
    <w:p xmlns:wp14="http://schemas.microsoft.com/office/word/2010/wordml" w:rsidRPr="00711B33" w:rsidR="00E2404B" w:rsidP="00E2404B" w:rsidRDefault="00E2404B" w14:paraId="591D707B" wp14:textId="77777777">
      <w:pPr>
        <w:jc w:val="both"/>
        <w:rPr>
          <w:rFonts w:ascii="Arial" w:hAnsi="Arial" w:cs="Arial"/>
          <w:b/>
        </w:rPr>
      </w:pPr>
      <w:r w:rsidRPr="00711B33">
        <w:rPr>
          <w:rFonts w:ascii="Arial" w:hAnsi="Arial" w:cs="Arial"/>
          <w:b/>
        </w:rPr>
        <w:t>999- Pogotowie Ratunkowe</w:t>
      </w:r>
    </w:p>
    <w:p xmlns:wp14="http://schemas.microsoft.com/office/word/2010/wordml" w:rsidR="00E2404B" w:rsidP="00E2404B" w:rsidRDefault="00E2404B" w14:paraId="7D76E829" wp14:textId="77777777">
      <w:pPr>
        <w:tabs>
          <w:tab w:val="left" w:pos="1191"/>
        </w:tabs>
        <w:jc w:val="both"/>
        <w:rPr>
          <w:rFonts w:ascii="Arial" w:hAnsi="Arial" w:cs="Arial"/>
          <w:b/>
        </w:rPr>
      </w:pPr>
      <w:r w:rsidRPr="00711B33">
        <w:rPr>
          <w:rFonts w:ascii="Arial" w:hAnsi="Arial" w:cs="Arial"/>
          <w:b/>
        </w:rPr>
        <w:t>112- Ogólny telefon ratunkowy (policja, pogotowie, straż pożarna)</w:t>
      </w:r>
    </w:p>
    <w:p xmlns:wp14="http://schemas.microsoft.com/office/word/2010/wordml" w:rsidRPr="00711B33" w:rsidR="00E2404B" w:rsidP="00E2404B" w:rsidRDefault="00E2404B" w14:paraId="7A1C194F" wp14:textId="77777777">
      <w:pPr>
        <w:tabs>
          <w:tab w:val="left" w:pos="1191"/>
        </w:tabs>
        <w:jc w:val="both"/>
        <w:rPr>
          <w:rFonts w:ascii="Arial" w:hAnsi="Arial" w:cs="Arial"/>
          <w:b/>
        </w:rPr>
      </w:pPr>
    </w:p>
    <w:p xmlns:wp14="http://schemas.microsoft.com/office/word/2010/wordml" w:rsidRPr="00AE6489" w:rsidR="00E2404B" w:rsidP="00E2404B" w:rsidRDefault="00E2404B" w14:paraId="5EF817D8" wp14:textId="77777777">
      <w:pPr>
        <w:tabs>
          <w:tab w:val="left" w:pos="1191"/>
        </w:tabs>
        <w:jc w:val="both"/>
        <w:rPr>
          <w:rFonts w:ascii="Arial" w:hAnsi="Arial" w:cs="Arial"/>
          <w:b/>
          <w:u w:val="single"/>
        </w:rPr>
      </w:pPr>
      <w:r w:rsidRPr="00AE6489">
        <w:rPr>
          <w:rFonts w:ascii="Arial" w:hAnsi="Arial" w:cs="Arial"/>
          <w:b/>
          <w:u w:val="single"/>
        </w:rPr>
        <w:t>Następnie powiadamiamy przełożonych i służby BHP:</w:t>
      </w:r>
    </w:p>
    <w:p xmlns:wp14="http://schemas.microsoft.com/office/word/2010/wordml" w:rsidR="00E2404B" w:rsidP="00E2404B" w:rsidRDefault="00E2404B" w14:paraId="3083ACED" wp14:textId="77777777">
      <w:pPr>
        <w:tabs>
          <w:tab w:val="left" w:pos="1191"/>
        </w:tabs>
        <w:jc w:val="both"/>
        <w:rPr>
          <w:rFonts w:ascii="Arial" w:hAnsi="Arial" w:cs="Arial"/>
          <w:b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9070"/>
      </w:tblGrid>
      <w:tr w:rsidR="4D981F27" w:rsidTr="4D981F27" w14:paraId="7878D9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0" w:type="dxa"/>
            <w:tcMar/>
          </w:tcPr>
          <w:tbl>
            <w:tblPr>
              <w:tblStyle w:val="GridTable1Light-Accent1"/>
              <w:tblW w:w="0" w:type="auto"/>
              <w:tblLook w:val="04A0" w:firstRow="1" w:lastRow="0" w:firstColumn="1" w:lastColumn="0" w:noHBand="0" w:noVBand="1"/>
            </w:tblPr>
            <w:tblGrid>
              <w:gridCol w:w="2973"/>
              <w:gridCol w:w="2973"/>
              <w:gridCol w:w="2973"/>
            </w:tblGrid>
            <w:tr w:rsidR="4D981F27" w:rsidTr="4D981F27" w14:paraId="2475F5D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73" w:type="dxa"/>
                  <w:tcMar/>
                </w:tcPr>
                <w:p w:rsidR="4D981F27" w:rsidP="4D981F27" w:rsidRDefault="4D981F27" w14:paraId="4D8456DA" w14:textId="49A97E99">
                  <w:pPr>
                    <w:spacing w:line="300" w:lineRule="exact"/>
                    <w:ind w:left="705"/>
                    <w:jc w:val="left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sz w:val="22"/>
                      <w:szCs w:val="22"/>
                      <w:lang w:val="pl-PL"/>
                    </w:rPr>
                  </w:pP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  <w:t xml:space="preserve">Kierownik </w:t>
                  </w: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  <w:t>Budowy: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973" w:type="dxa"/>
                  <w:tcMar/>
                </w:tcPr>
                <w:p w:rsidR="4D981F27" w:rsidP="4D981F27" w:rsidRDefault="4D981F27" w14:paraId="21665CA2" w14:textId="537655DC">
                  <w:pPr>
                    <w:spacing w:line="300" w:lineRule="exact"/>
                    <w:ind w:left="705"/>
                    <w:jc w:val="left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sz w:val="22"/>
                      <w:szCs w:val="22"/>
                      <w:lang w:val="pl-PL"/>
                    </w:rPr>
                  </w:pP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  <w:t xml:space="preserve"> </w:t>
                  </w: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  <w:t xml:space="preserve"> Paweł</w:t>
                  </w: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  <w:t xml:space="preserve"> </w:t>
                  </w: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  <w:t>Liśkiewicz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973" w:type="dxa"/>
                  <w:tcMar/>
                </w:tcPr>
                <w:p w:rsidR="4D981F27" w:rsidP="4D981F27" w:rsidRDefault="4D981F27" w14:paraId="1204D5E7" w14:textId="449D6080">
                  <w:pPr>
                    <w:spacing w:line="300" w:lineRule="exact"/>
                    <w:ind w:left="705"/>
                    <w:jc w:val="left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sz w:val="22"/>
                      <w:szCs w:val="22"/>
                      <w:lang w:val="pl-PL"/>
                    </w:rPr>
                  </w:pP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  <w:t xml:space="preserve">Tel: </w:t>
                  </w: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  <w:t xml:space="preserve"> 885</w:t>
                  </w: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  <w:t xml:space="preserve"> 704 610</w:t>
                  </w:r>
                </w:p>
                <w:p w:rsidR="4D981F27" w:rsidP="4D981F27" w:rsidRDefault="4D981F27" w14:paraId="30D3757A" w14:textId="74B7CE94">
                  <w:pPr>
                    <w:spacing w:line="270" w:lineRule="exact"/>
                    <w:ind w:left="0"/>
                    <w:jc w:val="left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sz w:val="22"/>
                      <w:szCs w:val="22"/>
                      <w:lang w:val="pl-PL"/>
                    </w:rPr>
                  </w:pPr>
                </w:p>
              </w:tc>
            </w:tr>
          </w:tbl>
          <w:tbl>
            <w:tblPr>
              <w:tblStyle w:val="GridTable1Light-Accent1"/>
              <w:tblW w:w="0" w:type="auto"/>
              <w:tblLook w:val="04A0" w:firstRow="1" w:lastRow="0" w:firstColumn="1" w:lastColumn="0" w:noHBand="0" w:noVBand="1"/>
            </w:tblPr>
            <w:tblGrid>
              <w:gridCol w:w="2973"/>
              <w:gridCol w:w="2973"/>
              <w:gridCol w:w="2973"/>
            </w:tblGrid>
            <w:tr w:rsidR="4D981F27" w:rsidTr="4D981F27" w14:paraId="30AECC1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73" w:type="dxa"/>
                  <w:tcMar/>
                </w:tcPr>
                <w:p w:rsidR="4D981F27" w:rsidP="4D981F27" w:rsidRDefault="4D981F27" w14:paraId="4006CE0A" w14:textId="427D4D96">
                  <w:pPr>
                    <w:spacing w:line="300" w:lineRule="exact"/>
                    <w:ind w:left="705"/>
                    <w:jc w:val="left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sz w:val="22"/>
                      <w:szCs w:val="22"/>
                      <w:lang w:val="pl-PL"/>
                    </w:rPr>
                  </w:pP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  <w:t>Inżynier Budowy/</w:t>
                  </w: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  <w:t>KBHP: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973" w:type="dxa"/>
                  <w:tcMar/>
                </w:tcPr>
                <w:p w:rsidR="4D981F27" w:rsidP="4D981F27" w:rsidRDefault="4D981F27" w14:paraId="0DEFE32D" w14:textId="064A8339">
                  <w:pPr>
                    <w:spacing w:line="300" w:lineRule="exact"/>
                    <w:ind w:left="705"/>
                    <w:jc w:val="left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sz w:val="22"/>
                      <w:szCs w:val="22"/>
                      <w:lang w:val="pl-PL"/>
                    </w:rPr>
                  </w:pP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  <w:t>Irmina</w:t>
                  </w: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  <w:t xml:space="preserve"> </w:t>
                  </w: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  <w:t>Byzdra</w:t>
                  </w: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  <w:t xml:space="preserve"> 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973" w:type="dxa"/>
                  <w:tcMar/>
                </w:tcPr>
                <w:p w:rsidR="4D981F27" w:rsidP="4D981F27" w:rsidRDefault="4D981F27" w14:paraId="05BBCC24" w14:textId="29134859">
                  <w:pPr>
                    <w:spacing w:line="300" w:lineRule="exact"/>
                    <w:ind w:left="705"/>
                    <w:jc w:val="left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sz w:val="22"/>
                      <w:szCs w:val="22"/>
                      <w:lang w:val="pl-PL"/>
                    </w:rPr>
                  </w:pP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  <w:t xml:space="preserve">Tel: </w:t>
                  </w: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  <w:t>885 704 601</w:t>
                  </w:r>
                </w:p>
                <w:p w:rsidR="4D981F27" w:rsidP="4D981F27" w:rsidRDefault="4D981F27" w14:paraId="696B1B9F" w14:textId="1A33F338">
                  <w:pPr>
                    <w:spacing w:line="270" w:lineRule="exact"/>
                    <w:ind w:left="0"/>
                    <w:jc w:val="left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sz w:val="22"/>
                      <w:szCs w:val="22"/>
                      <w:lang w:val="pl-PL"/>
                    </w:rPr>
                  </w:pPr>
                </w:p>
              </w:tc>
            </w:tr>
            <w:tr w:rsidR="4D981F27" w:rsidTr="4D981F27" w14:paraId="5550A4C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73" w:type="dxa"/>
                  <w:tcMar/>
                </w:tcPr>
                <w:p w:rsidR="4D981F27" w:rsidP="4D981F27" w:rsidRDefault="4D981F27" w14:paraId="2C49C022" w14:textId="4EB19A33">
                  <w:pPr>
                    <w:spacing w:line="300" w:lineRule="exact"/>
                    <w:ind w:left="705"/>
                    <w:jc w:val="left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sz w:val="22"/>
                      <w:szCs w:val="22"/>
                      <w:lang w:val="pl-PL"/>
                    </w:rPr>
                  </w:pP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  <w:t>Specj</w:t>
                  </w: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  <w:t xml:space="preserve">alista ds. BHP 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973" w:type="dxa"/>
                  <w:tcMar/>
                </w:tcPr>
                <w:p w:rsidR="4D981F27" w:rsidP="4D981F27" w:rsidRDefault="4D981F27" w14:paraId="002FEA3E" w14:textId="4E60595D">
                  <w:pPr>
                    <w:spacing w:line="300" w:lineRule="exact"/>
                    <w:ind w:left="705"/>
                    <w:jc w:val="left"/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</w:pP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  <w:t xml:space="preserve">      </w:t>
                  </w: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  <w:t>Paweł Kmiecik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973" w:type="dxa"/>
                  <w:tcMar/>
                </w:tcPr>
                <w:p w:rsidR="4D981F27" w:rsidP="4D981F27" w:rsidRDefault="4D981F27" w14:paraId="4472686B" w14:textId="76E12954">
                  <w:pPr>
                    <w:spacing w:line="300" w:lineRule="exact"/>
                    <w:ind w:left="705"/>
                    <w:jc w:val="left"/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</w:pP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  <w:t xml:space="preserve">  </w:t>
                  </w: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  <w:t>Tel: 601 253</w:t>
                  </w: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  <w:t> </w:t>
                  </w: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  <w:t>886</w:t>
                  </w:r>
                </w:p>
                <w:p w:rsidR="4D981F27" w:rsidP="4D981F27" w:rsidRDefault="4D981F27" w14:paraId="5DA35D59" w14:textId="38F93840">
                  <w:pPr>
                    <w:spacing w:line="270" w:lineRule="exact"/>
                    <w:ind w:left="0"/>
                    <w:jc w:val="left"/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</w:pPr>
                </w:p>
              </w:tc>
            </w:tr>
          </w:tbl>
          <w:p w:rsidR="4D981F27" w:rsidP="4D981F27" w:rsidRDefault="4D981F27" w14:paraId="2098DF73" w14:textId="332F697B">
            <w:pPr>
              <w:spacing w:line="300" w:lineRule="exact"/>
              <w:ind w:left="705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  <w:lang w:val="pl-PL"/>
              </w:rPr>
            </w:pPr>
            <w:r w:rsidRPr="4D981F27" w:rsidR="4D981F27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  <w:lang w:val="pl-PL"/>
              </w:rPr>
              <w:t xml:space="preserve">           </w:t>
            </w:r>
          </w:p>
          <w:tbl>
            <w:tblPr>
              <w:tblStyle w:val="GridTable1Light-Accent1"/>
              <w:tblW w:w="0" w:type="auto"/>
              <w:tblLook w:val="04A0" w:firstRow="1" w:lastRow="0" w:firstColumn="1" w:lastColumn="0" w:noHBand="0" w:noVBand="1"/>
            </w:tblPr>
            <w:tblGrid>
              <w:gridCol w:w="2973"/>
              <w:gridCol w:w="2973"/>
              <w:gridCol w:w="2973"/>
            </w:tblGrid>
            <w:tr w:rsidR="4D981F27" w:rsidTr="4D981F27" w14:paraId="5EAC15BD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73" w:type="dxa"/>
                  <w:tcMar/>
                </w:tcPr>
                <w:p w:rsidR="4D981F27" w:rsidP="4D981F27" w:rsidRDefault="4D981F27" w14:paraId="3B341412" w14:textId="25E8A63A">
                  <w:pPr>
                    <w:spacing w:line="270" w:lineRule="exact"/>
                    <w:ind w:left="0"/>
                    <w:jc w:val="left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sz w:val="22"/>
                      <w:szCs w:val="22"/>
                      <w:lang w:val="pl-PL"/>
                    </w:rPr>
                  </w:pP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B050"/>
                      <w:sz w:val="22"/>
                      <w:szCs w:val="22"/>
                      <w:lang w:val="pl-PL"/>
                    </w:rPr>
                    <w:t>Sekcja I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973" w:type="dxa"/>
                  <w:tcMar/>
                </w:tcPr>
                <w:p w:rsidR="4D981F27" w:rsidP="4D981F27" w:rsidRDefault="4D981F27" w14:paraId="102B2E65" w14:textId="11DAEA38">
                  <w:pPr>
                    <w:spacing w:line="270" w:lineRule="exact"/>
                    <w:ind w:left="0"/>
                    <w:jc w:val="left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sz w:val="22"/>
                      <w:szCs w:val="22"/>
                      <w:lang w:val="pl-PL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973" w:type="dxa"/>
                  <w:tcMar/>
                </w:tcPr>
                <w:p w:rsidR="4D981F27" w:rsidP="4D981F27" w:rsidRDefault="4D981F27" w14:paraId="3BD54B8D" w14:textId="11E919DA">
                  <w:pPr>
                    <w:spacing w:line="270" w:lineRule="exact"/>
                    <w:ind w:left="0"/>
                    <w:jc w:val="left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sz w:val="22"/>
                      <w:szCs w:val="22"/>
                      <w:lang w:val="pl-PL"/>
                    </w:rPr>
                  </w:pPr>
                </w:p>
              </w:tc>
            </w:tr>
            <w:tr w:rsidR="4D981F27" w:rsidTr="4D981F27" w14:paraId="6AC966D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73" w:type="dxa"/>
                  <w:tcMar/>
                </w:tcPr>
                <w:p w:rsidR="4D981F27" w:rsidP="4D981F27" w:rsidRDefault="4D981F27" w14:paraId="05FB10ED" w14:textId="6869BED2">
                  <w:pPr>
                    <w:spacing w:line="270" w:lineRule="exact"/>
                    <w:ind w:left="0"/>
                    <w:jc w:val="left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sz w:val="22"/>
                      <w:szCs w:val="22"/>
                      <w:lang w:val="pl-PL"/>
                    </w:rPr>
                  </w:pP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B050"/>
                      <w:sz w:val="22"/>
                      <w:szCs w:val="22"/>
                      <w:lang w:val="pl-PL"/>
                    </w:rPr>
                    <w:t>Kierownik robót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973" w:type="dxa"/>
                  <w:tcMar/>
                </w:tcPr>
                <w:p w:rsidR="4D981F27" w:rsidP="4D981F27" w:rsidRDefault="4D981F27" w14:paraId="604B20F7" w14:textId="7EDEFB00">
                  <w:pPr>
                    <w:spacing w:line="270" w:lineRule="exact"/>
                    <w:ind w:left="0"/>
                    <w:jc w:val="left"/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</w:pP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B050"/>
                      <w:sz w:val="22"/>
                      <w:szCs w:val="22"/>
                      <w:lang w:val="pl-PL"/>
                    </w:rPr>
                    <w:t>Piotr Jakubek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973" w:type="dxa"/>
                  <w:tcMar/>
                </w:tcPr>
                <w:p w:rsidR="4D981F27" w:rsidP="4D981F27" w:rsidRDefault="4D981F27" w14:paraId="1B221E94" w14:textId="775CDC3A">
                  <w:pPr>
                    <w:spacing w:line="270" w:lineRule="exact"/>
                    <w:ind w:left="0"/>
                    <w:jc w:val="left"/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</w:pP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  <w:t xml:space="preserve"> Tel: </w:t>
                  </w: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B050"/>
                      <w:sz w:val="22"/>
                      <w:szCs w:val="22"/>
                      <w:lang w:val="pl-PL"/>
                    </w:rPr>
                    <w:t>885 704 610</w:t>
                  </w:r>
                </w:p>
              </w:tc>
            </w:tr>
            <w:tr w:rsidR="4D981F27" w:rsidTr="4D981F27" w14:paraId="7030D0F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73" w:type="dxa"/>
                  <w:tcMar/>
                </w:tcPr>
                <w:p w:rsidR="4D981F27" w:rsidP="4D981F27" w:rsidRDefault="4D981F27" w14:paraId="09103291" w14:textId="6E47C489">
                  <w:pPr>
                    <w:spacing w:line="270" w:lineRule="exact"/>
                    <w:ind w:left="0"/>
                    <w:jc w:val="left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sz w:val="22"/>
                      <w:szCs w:val="22"/>
                      <w:lang w:val="pl-PL"/>
                    </w:rPr>
                  </w:pP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B050"/>
                      <w:sz w:val="22"/>
                      <w:szCs w:val="22"/>
                      <w:lang w:val="pl-PL"/>
                    </w:rPr>
                    <w:t>Majster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973" w:type="dxa"/>
                  <w:tcMar/>
                </w:tcPr>
                <w:p w:rsidR="4D981F27" w:rsidP="4D981F27" w:rsidRDefault="4D981F27" w14:paraId="3CBB1B42" w14:textId="49D7C22E">
                  <w:pPr>
                    <w:spacing w:line="270" w:lineRule="exact"/>
                    <w:ind w:left="0"/>
                    <w:jc w:val="left"/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</w:pP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B050"/>
                      <w:sz w:val="22"/>
                      <w:szCs w:val="22"/>
                      <w:lang w:val="pl-PL"/>
                    </w:rPr>
                    <w:t xml:space="preserve">Mateusz </w:t>
                  </w: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B050"/>
                      <w:sz w:val="22"/>
                      <w:szCs w:val="22"/>
                      <w:lang w:val="pl-PL"/>
                    </w:rPr>
                    <w:t>Nurkowski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973" w:type="dxa"/>
                  <w:tcMar/>
                </w:tcPr>
                <w:p w:rsidR="4D981F27" w:rsidP="4D981F27" w:rsidRDefault="4D981F27" w14:paraId="4E95385F" w14:textId="088B20CE">
                  <w:pPr>
                    <w:spacing w:line="270" w:lineRule="exact"/>
                    <w:ind w:left="0"/>
                    <w:jc w:val="left"/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</w:pP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B050"/>
                      <w:sz w:val="22"/>
                      <w:szCs w:val="22"/>
                      <w:lang w:val="pl-PL"/>
                    </w:rPr>
                    <w:t>Tel:  508</w:t>
                  </w: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B050"/>
                      <w:sz w:val="22"/>
                      <w:szCs w:val="22"/>
                      <w:lang w:val="pl-PL"/>
                    </w:rPr>
                    <w:t xml:space="preserve"> 028 279</w:t>
                  </w:r>
                </w:p>
              </w:tc>
            </w:tr>
          </w:tbl>
          <w:tbl>
            <w:tblPr>
              <w:tblStyle w:val="GridTable1Light-Accent1"/>
              <w:tblW w:w="0" w:type="auto"/>
              <w:tblLook w:val="04A0" w:firstRow="1" w:lastRow="0" w:firstColumn="1" w:lastColumn="0" w:noHBand="0" w:noVBand="1"/>
            </w:tblPr>
            <w:tblGrid>
              <w:gridCol w:w="2973"/>
              <w:gridCol w:w="2973"/>
              <w:gridCol w:w="2973"/>
            </w:tblGrid>
            <w:tr w:rsidR="4D981F27" w:rsidTr="4D981F27" w14:paraId="1D938DE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73" w:type="dxa"/>
                  <w:tcMar/>
                </w:tcPr>
                <w:p w:rsidR="4D981F27" w:rsidP="4D981F27" w:rsidRDefault="4D981F27" w14:paraId="006AEE77" w14:textId="68E2126F">
                  <w:pPr>
                    <w:spacing w:line="270" w:lineRule="exact"/>
                    <w:ind w:left="0"/>
                    <w:jc w:val="left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sz w:val="22"/>
                      <w:szCs w:val="22"/>
                      <w:lang w:val="pl-PL"/>
                    </w:rPr>
                  </w:pP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B050"/>
                      <w:sz w:val="22"/>
                      <w:szCs w:val="22"/>
                      <w:lang w:val="pl-PL"/>
                    </w:rPr>
                    <w:t>Sekcja I</w:t>
                  </w: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B050"/>
                      <w:sz w:val="22"/>
                      <w:szCs w:val="22"/>
                      <w:lang w:val="pl-PL"/>
                    </w:rPr>
                    <w:t>I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973" w:type="dxa"/>
                  <w:tcMar/>
                </w:tcPr>
                <w:p w:rsidR="4D981F27" w:rsidP="4D981F27" w:rsidRDefault="4D981F27" w14:paraId="1835D298" w14:textId="7318A314">
                  <w:pPr>
                    <w:spacing w:line="270" w:lineRule="exact"/>
                    <w:ind w:left="0"/>
                    <w:jc w:val="left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sz w:val="22"/>
                      <w:szCs w:val="22"/>
                      <w:lang w:val="pl-PL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973" w:type="dxa"/>
                  <w:tcMar/>
                </w:tcPr>
                <w:p w:rsidR="4D981F27" w:rsidP="4D981F27" w:rsidRDefault="4D981F27" w14:paraId="2778A66E" w14:textId="482CED49">
                  <w:pPr>
                    <w:spacing w:line="270" w:lineRule="exact"/>
                    <w:ind w:left="0"/>
                    <w:jc w:val="left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sz w:val="22"/>
                      <w:szCs w:val="22"/>
                      <w:lang w:val="pl-PL"/>
                    </w:rPr>
                  </w:pPr>
                </w:p>
              </w:tc>
            </w:tr>
            <w:tr w:rsidR="4D981F27" w:rsidTr="4D981F27" w14:paraId="6BC12C5D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73" w:type="dxa"/>
                  <w:tcMar/>
                </w:tcPr>
                <w:p w:rsidR="4D981F27" w:rsidP="4D981F27" w:rsidRDefault="4D981F27" w14:paraId="58081E11" w14:textId="22D3E49B">
                  <w:pPr>
                    <w:spacing w:line="270" w:lineRule="exact"/>
                    <w:ind w:left="0"/>
                    <w:jc w:val="left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sz w:val="22"/>
                      <w:szCs w:val="22"/>
                      <w:lang w:val="pl-PL"/>
                    </w:rPr>
                  </w:pP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B050"/>
                      <w:sz w:val="22"/>
                      <w:szCs w:val="22"/>
                      <w:lang w:val="pl-PL"/>
                    </w:rPr>
                    <w:t>Kierownik robót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973" w:type="dxa"/>
                  <w:tcMar/>
                </w:tcPr>
                <w:p w:rsidR="4D981F27" w:rsidP="4D981F27" w:rsidRDefault="4D981F27" w14:paraId="7A867DAF" w14:textId="1EEB192A">
                  <w:pPr>
                    <w:spacing w:line="270" w:lineRule="exact"/>
                    <w:ind w:left="0"/>
                    <w:jc w:val="left"/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</w:pP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B050"/>
                      <w:sz w:val="22"/>
                      <w:szCs w:val="22"/>
                      <w:lang w:val="pl-PL"/>
                    </w:rPr>
                    <w:t>Karol Sękowski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973" w:type="dxa"/>
                  <w:tcMar/>
                </w:tcPr>
                <w:p w:rsidR="4D981F27" w:rsidP="4D981F27" w:rsidRDefault="4D981F27" w14:paraId="59A724FD" w14:textId="66583F12">
                  <w:pPr>
                    <w:spacing w:line="270" w:lineRule="exact"/>
                    <w:ind w:left="0"/>
                    <w:jc w:val="left"/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</w:pP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B050"/>
                      <w:sz w:val="22"/>
                      <w:szCs w:val="22"/>
                      <w:lang w:val="pl-PL"/>
                    </w:rPr>
                    <w:t xml:space="preserve"> </w:t>
                  </w:r>
                  <w:hyperlink r:id="R3f1a6a797ad64a74">
                    <w:r w:rsidRPr="4D981F27" w:rsidR="4D981F27">
                      <w:rPr>
                        <w:rStyle w:val="Hipercze"/>
                        <w:rFonts w:ascii="Calibri Light" w:hAnsi="Calibri Light" w:eastAsia="Calibri Light" w:cs="Calibri Light"/>
                        <w:b w:val="0"/>
                        <w:bCs w:val="0"/>
                        <w:i w:val="0"/>
                        <w:iCs w:val="0"/>
                        <w:color w:val="00B050"/>
                        <w:sz w:val="22"/>
                        <w:szCs w:val="22"/>
                        <w:u w:val="single"/>
                        <w:lang w:val="pl-PL"/>
                      </w:rPr>
                      <w:t>Tel:</w:t>
                    </w:r>
                    <w:r w:rsidRPr="4D981F27" w:rsidR="4D981F27">
                      <w:rPr>
                        <w:rStyle w:val="Hipercze"/>
                        <w:rFonts w:ascii="Calibri Light" w:hAnsi="Calibri Light" w:eastAsia="Calibri Light" w:cs="Calibri Light"/>
                        <w:b w:val="0"/>
                        <w:bCs w:val="0"/>
                        <w:i w:val="0"/>
                        <w:iCs w:val="0"/>
                        <w:color w:val="00B050"/>
                        <w:sz w:val="22"/>
                        <w:szCs w:val="22"/>
                        <w:u w:val="single"/>
                        <w:lang w:val="pl-PL"/>
                      </w:rPr>
                      <w:t xml:space="preserve"> </w:t>
                    </w:r>
                    <w:r w:rsidRPr="4D981F27" w:rsidR="4D981F27">
                      <w:rPr>
                        <w:rStyle w:val="Hipercze"/>
                        <w:rFonts w:ascii="Calibri Light" w:hAnsi="Calibri Light" w:eastAsia="Calibri Light" w:cs="Calibri Light"/>
                        <w:b w:val="0"/>
                        <w:bCs w:val="0"/>
                        <w:i w:val="0"/>
                        <w:iCs w:val="0"/>
                        <w:color w:val="00B050"/>
                        <w:sz w:val="22"/>
                        <w:szCs w:val="22"/>
                        <w:u w:val="single"/>
                        <w:lang w:val="pl-PL"/>
                      </w:rPr>
                      <w:t>605</w:t>
                    </w:r>
                  </w:hyperlink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B050"/>
                      <w:sz w:val="22"/>
                      <w:szCs w:val="22"/>
                      <w:lang w:val="pl-PL"/>
                    </w:rPr>
                    <w:t xml:space="preserve"> 890 798</w:t>
                  </w: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B050"/>
                      <w:sz w:val="22"/>
                      <w:szCs w:val="22"/>
                      <w:lang w:val="pl-PL"/>
                    </w:rPr>
                    <w:t>0</w:t>
                  </w:r>
                </w:p>
              </w:tc>
            </w:tr>
            <w:tr w:rsidR="4D981F27" w:rsidTr="4D981F27" w14:paraId="337A6A3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73" w:type="dxa"/>
                  <w:tcMar/>
                </w:tcPr>
                <w:p w:rsidR="4D981F27" w:rsidP="4D981F27" w:rsidRDefault="4D981F27" w14:paraId="263919D2" w14:textId="2910E8A3">
                  <w:pPr>
                    <w:spacing w:line="270" w:lineRule="exact"/>
                    <w:ind w:left="0"/>
                    <w:jc w:val="left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sz w:val="22"/>
                      <w:szCs w:val="22"/>
                      <w:lang w:val="pl-PL"/>
                    </w:rPr>
                  </w:pP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B050"/>
                      <w:sz w:val="22"/>
                      <w:szCs w:val="22"/>
                      <w:lang w:val="pl-PL"/>
                    </w:rPr>
                    <w:t>Majster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973" w:type="dxa"/>
                  <w:tcMar/>
                </w:tcPr>
                <w:p w:rsidR="4D981F27" w:rsidP="4D981F27" w:rsidRDefault="4D981F27" w14:paraId="052CF194" w14:textId="64851424">
                  <w:pPr>
                    <w:spacing w:line="270" w:lineRule="exact"/>
                    <w:ind w:left="0"/>
                    <w:jc w:val="left"/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</w:pP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B050"/>
                      <w:sz w:val="22"/>
                      <w:szCs w:val="22"/>
                      <w:lang w:val="pl-PL"/>
                    </w:rPr>
                    <w:t>Izabela Wojnowska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973" w:type="dxa"/>
                  <w:tcMar/>
                </w:tcPr>
                <w:p w:rsidR="4D981F27" w:rsidP="4D981F27" w:rsidRDefault="4D981F27" w14:paraId="3F599EAE" w14:textId="7249DD34">
                  <w:pPr>
                    <w:spacing w:line="270" w:lineRule="exact"/>
                    <w:ind w:left="0"/>
                    <w:jc w:val="left"/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</w:pP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B050"/>
                      <w:sz w:val="22"/>
                      <w:szCs w:val="22"/>
                      <w:lang w:val="pl-PL"/>
                    </w:rPr>
                    <w:t>Tel: 508 029 881</w:t>
                  </w:r>
                </w:p>
              </w:tc>
            </w:tr>
          </w:tbl>
          <w:tbl>
            <w:tblPr>
              <w:tblStyle w:val="GridTable1Light-Accent1"/>
              <w:tblW w:w="0" w:type="auto"/>
              <w:tblLook w:val="04A0" w:firstRow="1" w:lastRow="0" w:firstColumn="1" w:lastColumn="0" w:noHBand="0" w:noVBand="1"/>
            </w:tblPr>
            <w:tblGrid>
              <w:gridCol w:w="2973"/>
              <w:gridCol w:w="2973"/>
              <w:gridCol w:w="2973"/>
            </w:tblGrid>
            <w:tr w:rsidR="4D981F27" w:rsidTr="4D981F27" w14:paraId="0A6ECF7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73" w:type="dxa"/>
                  <w:tcMar/>
                </w:tcPr>
                <w:p w:rsidR="4D981F27" w:rsidP="4D981F27" w:rsidRDefault="4D981F27" w14:paraId="72D32AAC" w14:textId="2CE3CD61">
                  <w:pPr>
                    <w:spacing w:line="270" w:lineRule="exact"/>
                    <w:ind w:left="0"/>
                    <w:jc w:val="left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sz w:val="22"/>
                      <w:szCs w:val="22"/>
                      <w:lang w:val="pl-PL"/>
                    </w:rPr>
                  </w:pP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B050"/>
                      <w:sz w:val="22"/>
                      <w:szCs w:val="22"/>
                      <w:lang w:val="pl-PL"/>
                    </w:rPr>
                    <w:t>Sekcja I</w:t>
                  </w: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B050"/>
                      <w:sz w:val="22"/>
                      <w:szCs w:val="22"/>
                      <w:lang w:val="pl-PL"/>
                    </w:rPr>
                    <w:t>II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973" w:type="dxa"/>
                  <w:tcMar/>
                </w:tcPr>
                <w:p w:rsidR="4D981F27" w:rsidP="4D981F27" w:rsidRDefault="4D981F27" w14:paraId="6755CDDA" w14:textId="2F3D2D9E">
                  <w:pPr>
                    <w:spacing w:line="270" w:lineRule="exact"/>
                    <w:ind w:left="0"/>
                    <w:jc w:val="left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sz w:val="22"/>
                      <w:szCs w:val="22"/>
                      <w:lang w:val="pl-PL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973" w:type="dxa"/>
                  <w:tcMar/>
                </w:tcPr>
                <w:p w:rsidR="4D981F27" w:rsidP="4D981F27" w:rsidRDefault="4D981F27" w14:paraId="5C3B2D12" w14:textId="44734BE9">
                  <w:pPr>
                    <w:spacing w:line="270" w:lineRule="exact"/>
                    <w:ind w:left="0"/>
                    <w:jc w:val="left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sz w:val="22"/>
                      <w:szCs w:val="22"/>
                      <w:lang w:val="pl-PL"/>
                    </w:rPr>
                  </w:pPr>
                </w:p>
              </w:tc>
            </w:tr>
            <w:tr w:rsidR="4D981F27" w:rsidTr="4D981F27" w14:paraId="05C6A4F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73" w:type="dxa"/>
                  <w:tcMar/>
                </w:tcPr>
                <w:p w:rsidR="4D981F27" w:rsidP="4D981F27" w:rsidRDefault="4D981F27" w14:paraId="19554B99" w14:textId="14E3BF18">
                  <w:pPr>
                    <w:spacing w:line="270" w:lineRule="exact"/>
                    <w:ind w:left="0"/>
                    <w:jc w:val="left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sz w:val="22"/>
                      <w:szCs w:val="22"/>
                      <w:lang w:val="pl-PL"/>
                    </w:rPr>
                  </w:pP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B050"/>
                      <w:sz w:val="22"/>
                      <w:szCs w:val="22"/>
                      <w:lang w:val="pl-PL"/>
                    </w:rPr>
                    <w:t>Kierownik robót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973" w:type="dxa"/>
                  <w:tcMar/>
                </w:tcPr>
                <w:p w:rsidR="4D981F27" w:rsidP="4D981F27" w:rsidRDefault="4D981F27" w14:paraId="43AE7189" w14:textId="064DC137">
                  <w:pPr>
                    <w:spacing w:line="270" w:lineRule="exact"/>
                    <w:ind w:left="0"/>
                    <w:jc w:val="left"/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</w:pP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B050"/>
                      <w:sz w:val="22"/>
                      <w:szCs w:val="22"/>
                      <w:lang w:val="pl-PL"/>
                    </w:rPr>
                    <w:t xml:space="preserve">Rafał </w:t>
                  </w: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B050"/>
                      <w:sz w:val="22"/>
                      <w:szCs w:val="22"/>
                      <w:lang w:val="pl-PL"/>
                    </w:rPr>
                    <w:t>Trudziński</w:t>
                  </w: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B050"/>
                      <w:sz w:val="22"/>
                      <w:szCs w:val="22"/>
                      <w:lang w:val="pl-PL"/>
                    </w:rPr>
                    <w:t xml:space="preserve"> 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973" w:type="dxa"/>
                  <w:tcMar/>
                </w:tcPr>
                <w:p w:rsidR="4D981F27" w:rsidP="4D981F27" w:rsidRDefault="4D981F27" w14:paraId="0DE601D8" w14:textId="38D569E2">
                  <w:pPr>
                    <w:spacing w:line="270" w:lineRule="exact"/>
                    <w:ind w:left="0"/>
                    <w:jc w:val="left"/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</w:pP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  <w:t xml:space="preserve"> Tel: </w:t>
                  </w: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  <w:t>885 704 611</w:t>
                  </w:r>
                </w:p>
              </w:tc>
            </w:tr>
            <w:tr w:rsidR="4D981F27" w:rsidTr="4D981F27" w14:paraId="45E3E2E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73" w:type="dxa"/>
                  <w:tcMar/>
                </w:tcPr>
                <w:p w:rsidR="4D981F27" w:rsidP="4D981F27" w:rsidRDefault="4D981F27" w14:paraId="398EC421" w14:textId="4AB28227">
                  <w:pPr>
                    <w:spacing w:line="270" w:lineRule="exact"/>
                    <w:ind w:left="0"/>
                    <w:jc w:val="left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sz w:val="22"/>
                      <w:szCs w:val="22"/>
                      <w:lang w:val="pl-PL"/>
                    </w:rPr>
                  </w:pP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B050"/>
                      <w:sz w:val="22"/>
                      <w:szCs w:val="22"/>
                      <w:lang w:val="pl-PL"/>
                    </w:rPr>
                    <w:t>Majster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973" w:type="dxa"/>
                  <w:tcMar/>
                </w:tcPr>
                <w:p w:rsidR="4D981F27" w:rsidP="4D981F27" w:rsidRDefault="4D981F27" w14:paraId="1406B6C2" w14:textId="50FCDEED">
                  <w:pPr>
                    <w:spacing w:line="270" w:lineRule="exact"/>
                    <w:ind w:left="0"/>
                    <w:jc w:val="left"/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</w:pP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B050"/>
                      <w:sz w:val="22"/>
                      <w:szCs w:val="22"/>
                      <w:lang w:val="pl-PL"/>
                    </w:rPr>
                    <w:t xml:space="preserve">Bogumił </w:t>
                  </w: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B050"/>
                      <w:sz w:val="22"/>
                      <w:szCs w:val="22"/>
                      <w:lang w:val="pl-PL"/>
                    </w:rPr>
                    <w:t>Litwic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973" w:type="dxa"/>
                  <w:tcMar/>
                </w:tcPr>
                <w:p w:rsidR="4D981F27" w:rsidP="4D981F27" w:rsidRDefault="4D981F27" w14:paraId="2AD8BE54" w14:textId="45D99662">
                  <w:pPr>
                    <w:spacing w:line="270" w:lineRule="exact"/>
                    <w:ind w:left="0"/>
                    <w:jc w:val="left"/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pl-PL"/>
                    </w:rPr>
                  </w:pP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B050"/>
                      <w:sz w:val="22"/>
                      <w:szCs w:val="22"/>
                      <w:lang w:val="pl-PL"/>
                    </w:rPr>
                    <w:t xml:space="preserve">Tel:  </w:t>
                  </w: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B050"/>
                      <w:sz w:val="22"/>
                      <w:szCs w:val="22"/>
                      <w:lang w:val="pl-PL"/>
                    </w:rPr>
                    <w:t>885</w:t>
                  </w:r>
                  <w:r w:rsidRPr="4D981F27" w:rsidR="4D981F27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B050"/>
                      <w:sz w:val="22"/>
                      <w:szCs w:val="22"/>
                      <w:lang w:val="pl-PL"/>
                    </w:rPr>
                    <w:t xml:space="preserve"> 704 617</w:t>
                  </w:r>
                </w:p>
              </w:tc>
            </w:tr>
          </w:tbl>
        </w:tc>
      </w:tr>
    </w:tbl>
    <w:p w:rsidR="4D981F27" w:rsidP="4D981F27" w:rsidRDefault="4D981F27" w14:noSpellErr="1" w14:paraId="359B11BC" w14:textId="0C1419D0">
      <w:pPr>
        <w:pStyle w:val="Akapitzlist"/>
        <w:spacing w:line="360" w:lineRule="auto"/>
        <w:ind w:left="0"/>
        <w:rPr>
          <w:rFonts w:ascii="Arial" w:hAnsi="Arial" w:cs="Arial"/>
          <w:sz w:val="24"/>
          <w:szCs w:val="24"/>
        </w:rPr>
      </w:pPr>
    </w:p>
    <w:p xmlns:wp14="http://schemas.microsoft.com/office/word/2010/wordml" w:rsidRPr="00033EC1" w:rsidR="00EE4C50" w:rsidP="00E2404B" w:rsidRDefault="00EE4C50" w14:paraId="37EEBC91" wp14:textId="77777777">
      <w:pPr>
        <w:pStyle w:val="Akapitzlist"/>
        <w:tabs>
          <w:tab w:val="left" w:pos="709"/>
        </w:tabs>
        <w:spacing w:line="360" w:lineRule="auto"/>
        <w:ind w:left="0"/>
        <w:rPr>
          <w:rFonts w:ascii="Arial" w:hAnsi="Arial" w:cs="Arial"/>
          <w:sz w:val="24"/>
          <w:szCs w:val="24"/>
        </w:rPr>
      </w:pPr>
    </w:p>
    <w:p xmlns:wp14="http://schemas.microsoft.com/office/word/2010/wordml" w:rsidRPr="00056459" w:rsidR="00E2404B" w:rsidP="00E2404B" w:rsidRDefault="00E2404B" w14:paraId="0E10DFCB" wp14:textId="77777777">
      <w:pPr>
        <w:pStyle w:val="Akapitzlist"/>
        <w:numPr>
          <w:ilvl w:val="0"/>
          <w:numId w:val="14"/>
        </w:numPr>
        <w:spacing w:line="360" w:lineRule="auto"/>
        <w:ind w:left="284" w:hanging="284"/>
        <w:rPr>
          <w:rFonts w:ascii="Arial" w:hAnsi="Arial" w:cs="Arial"/>
          <w:b/>
          <w:sz w:val="24"/>
          <w:szCs w:val="24"/>
        </w:rPr>
      </w:pPr>
      <w:r w:rsidRPr="00056459">
        <w:rPr>
          <w:rFonts w:ascii="Arial" w:hAnsi="Arial" w:cs="Arial"/>
          <w:b/>
          <w:sz w:val="24"/>
          <w:szCs w:val="24"/>
        </w:rPr>
        <w:t>Zasoby ludzkie niezbędne do wykonywania robót</w:t>
      </w:r>
    </w:p>
    <w:p xmlns:wp14="http://schemas.microsoft.com/office/word/2010/wordml" w:rsidRPr="00056459" w:rsidR="00E2404B" w:rsidP="00E2404B" w:rsidRDefault="00E2404B" w14:paraId="1CD486EF" wp14:textId="77777777">
      <w:pPr>
        <w:pStyle w:val="Akapitzlist"/>
        <w:numPr>
          <w:ilvl w:val="0"/>
          <w:numId w:val="19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056459">
        <w:rPr>
          <w:rFonts w:ascii="Arial" w:hAnsi="Arial" w:cs="Arial"/>
          <w:sz w:val="24"/>
          <w:szCs w:val="24"/>
        </w:rPr>
        <w:lastRenderedPageBreak/>
        <w:t xml:space="preserve">określenie zasobów ludzkich niezbędnych do wykonania </w:t>
      </w:r>
      <w:r>
        <w:rPr>
          <w:rFonts w:ascii="Arial" w:hAnsi="Arial" w:cs="Arial"/>
          <w:sz w:val="24"/>
          <w:szCs w:val="24"/>
        </w:rPr>
        <w:t>robót – wg wykazu pracowników</w:t>
      </w:r>
    </w:p>
    <w:tbl>
      <w:tblPr>
        <w:tblW w:w="94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/>
      </w:tblPr>
      <w:tblGrid>
        <w:gridCol w:w="617"/>
        <w:gridCol w:w="1719"/>
        <w:gridCol w:w="1501"/>
        <w:gridCol w:w="2586"/>
        <w:gridCol w:w="1793"/>
        <w:gridCol w:w="1251"/>
      </w:tblGrid>
      <w:tr xmlns:wp14="http://schemas.microsoft.com/office/word/2010/wordml" w:rsidRPr="00056459" w:rsidR="00E2404B" w:rsidTr="007A52E4" w14:paraId="37F91E91" wp14:textId="77777777">
        <w:trPr>
          <w:trHeight w:val="430"/>
        </w:trPr>
        <w:tc>
          <w:tcPr>
            <w:tcW w:w="617" w:type="dxa"/>
            <w:vAlign w:val="center"/>
          </w:tcPr>
          <w:p w:rsidRPr="00513063" w:rsidR="00E2404B" w:rsidP="007A52E4" w:rsidRDefault="00E2404B" w14:paraId="620E6FEC" wp14:textId="77777777">
            <w:pPr>
              <w:jc w:val="center"/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  <w:t>Lp.</w:t>
            </w:r>
          </w:p>
        </w:tc>
        <w:tc>
          <w:tcPr>
            <w:tcW w:w="1719" w:type="dxa"/>
            <w:vAlign w:val="center"/>
          </w:tcPr>
          <w:p w:rsidRPr="00513063" w:rsidR="00E2404B" w:rsidP="007A52E4" w:rsidRDefault="00E2404B" w14:paraId="03C810FA" wp14:textId="77777777">
            <w:pPr>
              <w:jc w:val="center"/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  <w:t>Imię,  nazwisko</w:t>
            </w:r>
          </w:p>
        </w:tc>
        <w:tc>
          <w:tcPr>
            <w:tcW w:w="1501" w:type="dxa"/>
            <w:vAlign w:val="center"/>
          </w:tcPr>
          <w:p w:rsidRPr="00513063" w:rsidR="00E2404B" w:rsidP="007A52E4" w:rsidRDefault="00E2404B" w14:paraId="76955A2D" wp14:textId="77777777">
            <w:pPr>
              <w:jc w:val="center"/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  <w:t>Stanowisko</w:t>
            </w:r>
          </w:p>
        </w:tc>
        <w:tc>
          <w:tcPr>
            <w:tcW w:w="2586" w:type="dxa"/>
            <w:vAlign w:val="center"/>
          </w:tcPr>
          <w:p w:rsidRPr="00513063" w:rsidR="00E2404B" w:rsidP="007A52E4" w:rsidRDefault="00E2404B" w14:paraId="6AC8A055" wp14:textId="77777777">
            <w:pPr>
              <w:jc w:val="center"/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  <w:t>Zakres obowiązków i odpowiedzialności</w:t>
            </w:r>
          </w:p>
        </w:tc>
        <w:tc>
          <w:tcPr>
            <w:tcW w:w="1793" w:type="dxa"/>
            <w:vAlign w:val="center"/>
          </w:tcPr>
          <w:p w:rsidRPr="00513063" w:rsidR="00E2404B" w:rsidP="007A52E4" w:rsidRDefault="00E2404B" w14:paraId="0A7649CC" wp14:textId="77777777">
            <w:pPr>
              <w:jc w:val="center"/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  <w:t>Wymagania kwalifikacyjne</w:t>
            </w:r>
          </w:p>
        </w:tc>
        <w:tc>
          <w:tcPr>
            <w:tcW w:w="1251" w:type="dxa"/>
            <w:vAlign w:val="center"/>
          </w:tcPr>
          <w:p w:rsidRPr="00513063" w:rsidR="00E2404B" w:rsidP="007A52E4" w:rsidRDefault="00E2404B" w14:paraId="4BFAE4F0" wp14:textId="77777777">
            <w:pPr>
              <w:jc w:val="center"/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  <w:t>Ilość osób*</w:t>
            </w:r>
          </w:p>
        </w:tc>
      </w:tr>
      <w:tr xmlns:wp14="http://schemas.microsoft.com/office/word/2010/wordml" w:rsidRPr="00056459" w:rsidR="00E2404B" w:rsidTr="007A52E4" w14:paraId="71E90C62" wp14:textId="77777777">
        <w:trPr>
          <w:trHeight w:val="430"/>
        </w:trPr>
        <w:tc>
          <w:tcPr>
            <w:tcW w:w="617" w:type="dxa"/>
            <w:vAlign w:val="center"/>
          </w:tcPr>
          <w:p w:rsidRPr="00513063" w:rsidR="00E2404B" w:rsidP="007A52E4" w:rsidRDefault="00E2404B" w14:paraId="7E7035C4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719" w:type="dxa"/>
          </w:tcPr>
          <w:p w:rsidRPr="00513063" w:rsidR="00E2404B" w:rsidP="007A52E4" w:rsidRDefault="00E2404B" w14:paraId="5FB1E9EE" wp14:textId="77777777">
            <w:pPr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  <w:tc>
          <w:tcPr>
            <w:tcW w:w="1501" w:type="dxa"/>
          </w:tcPr>
          <w:p w:rsidRPr="00513063" w:rsidR="00E2404B" w:rsidP="007A52E4" w:rsidRDefault="00E2404B" w14:paraId="099FBE4B" wp14:textId="77777777">
            <w:pPr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  <w:tc>
          <w:tcPr>
            <w:tcW w:w="2586" w:type="dxa"/>
          </w:tcPr>
          <w:p w:rsidRPr="00513063" w:rsidR="00E2404B" w:rsidP="007A52E4" w:rsidRDefault="00E2404B" w14:paraId="1346D9FC" wp14:textId="77777777">
            <w:pPr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  <w:tc>
          <w:tcPr>
            <w:tcW w:w="1793" w:type="dxa"/>
          </w:tcPr>
          <w:p w:rsidRPr="00513063" w:rsidR="00E2404B" w:rsidP="007A52E4" w:rsidRDefault="00E2404B" w14:paraId="6C8C34CC" wp14:textId="77777777">
            <w:pPr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  <w:tc>
          <w:tcPr>
            <w:tcW w:w="1251" w:type="dxa"/>
          </w:tcPr>
          <w:p w:rsidRPr="00513063" w:rsidR="00E2404B" w:rsidP="007A52E4" w:rsidRDefault="00E2404B" w14:paraId="16D8A78D" wp14:textId="77777777">
            <w:pPr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</w:tr>
      <w:tr xmlns:wp14="http://schemas.microsoft.com/office/word/2010/wordml" w:rsidRPr="00056459" w:rsidR="00E2404B" w:rsidTr="007A52E4" w14:paraId="3666E9CE" wp14:textId="77777777">
        <w:trPr>
          <w:trHeight w:val="430"/>
        </w:trPr>
        <w:tc>
          <w:tcPr>
            <w:tcW w:w="617" w:type="dxa"/>
            <w:vAlign w:val="center"/>
          </w:tcPr>
          <w:p w:rsidRPr="00513063" w:rsidR="00E2404B" w:rsidP="007A52E4" w:rsidRDefault="00E2404B" w14:paraId="321139D1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719" w:type="dxa"/>
          </w:tcPr>
          <w:p w:rsidRPr="00513063" w:rsidR="00E2404B" w:rsidP="007A52E4" w:rsidRDefault="00E2404B" w14:paraId="228C3DA9" wp14:textId="77777777">
            <w:pPr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  <w:tc>
          <w:tcPr>
            <w:tcW w:w="1501" w:type="dxa"/>
          </w:tcPr>
          <w:p w:rsidRPr="00513063" w:rsidR="00E2404B" w:rsidP="007A52E4" w:rsidRDefault="00E2404B" w14:paraId="0F8850D1" wp14:textId="77777777">
            <w:pPr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  <w:tc>
          <w:tcPr>
            <w:tcW w:w="2586" w:type="dxa"/>
          </w:tcPr>
          <w:p w:rsidRPr="00513063" w:rsidR="00E2404B" w:rsidP="007A52E4" w:rsidRDefault="00E2404B" w14:paraId="1BB91913" wp14:textId="77777777">
            <w:pPr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  <w:tc>
          <w:tcPr>
            <w:tcW w:w="1793" w:type="dxa"/>
          </w:tcPr>
          <w:p w:rsidRPr="00513063" w:rsidR="00E2404B" w:rsidP="007A52E4" w:rsidRDefault="00E2404B" w14:paraId="2A91E496" wp14:textId="77777777">
            <w:pPr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  <w:tc>
          <w:tcPr>
            <w:tcW w:w="1251" w:type="dxa"/>
          </w:tcPr>
          <w:p w:rsidRPr="00513063" w:rsidR="00E2404B" w:rsidP="007A52E4" w:rsidRDefault="00E2404B" w14:paraId="43B51391" wp14:textId="77777777">
            <w:pPr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</w:tr>
    </w:tbl>
    <w:p xmlns:wp14="http://schemas.microsoft.com/office/word/2010/wordml" w:rsidRPr="00056459" w:rsidR="00E2404B" w:rsidP="00E2404B" w:rsidRDefault="00E2404B" w14:paraId="55D8D1C7" wp14:textId="77777777">
      <w:pPr>
        <w:spacing w:line="360" w:lineRule="auto"/>
        <w:rPr>
          <w:rFonts w:ascii="Arial" w:hAnsi="Arial" w:cs="Arial"/>
          <w:color w:val="0070C0"/>
          <w:sz w:val="16"/>
          <w:szCs w:val="16"/>
        </w:rPr>
      </w:pPr>
    </w:p>
    <w:p xmlns:wp14="http://schemas.microsoft.com/office/word/2010/wordml" w:rsidRPr="00056459" w:rsidR="00E2404B" w:rsidP="00E2404B" w:rsidRDefault="00E2404B" w14:paraId="341B5A1A" wp14:textId="77777777">
      <w:pPr>
        <w:rPr>
          <w:rFonts w:ascii="Arial" w:hAnsi="Arial" w:eastAsia="Calibri" w:cs="Arial"/>
          <w:lang w:eastAsia="en-US"/>
        </w:rPr>
      </w:pPr>
    </w:p>
    <w:p xmlns:wp14="http://schemas.microsoft.com/office/word/2010/wordml" w:rsidRPr="00056459" w:rsidR="00E2404B" w:rsidP="00E2404B" w:rsidRDefault="00E2404B" w14:paraId="01B2625E" wp14:textId="77777777">
      <w:pPr>
        <w:pStyle w:val="Akapitzlist"/>
        <w:numPr>
          <w:ilvl w:val="0"/>
          <w:numId w:val="19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056459">
        <w:rPr>
          <w:rFonts w:ascii="Arial" w:hAnsi="Arial" w:cs="Arial"/>
          <w:sz w:val="24"/>
          <w:szCs w:val="24"/>
        </w:rPr>
        <w:t>wykaz sprzętu i narzędzi niezbędnych do wykonania robót</w:t>
      </w:r>
      <w:r>
        <w:rPr>
          <w:rFonts w:ascii="Arial" w:hAnsi="Arial" w:cs="Arial"/>
          <w:sz w:val="24"/>
          <w:szCs w:val="24"/>
        </w:rPr>
        <w:t xml:space="preserve"> – wg wykazu sprzętu</w:t>
      </w:r>
    </w:p>
    <w:tbl>
      <w:tblPr>
        <w:tblW w:w="96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/>
      </w:tblPr>
      <w:tblGrid>
        <w:gridCol w:w="704"/>
        <w:gridCol w:w="4097"/>
        <w:gridCol w:w="2401"/>
        <w:gridCol w:w="2401"/>
      </w:tblGrid>
      <w:tr xmlns:wp14="http://schemas.microsoft.com/office/word/2010/wordml" w:rsidRPr="00056459" w:rsidR="00E2404B" w:rsidTr="007A52E4" w14:paraId="729E4057" wp14:textId="77777777">
        <w:trPr>
          <w:trHeight w:val="491"/>
        </w:trPr>
        <w:tc>
          <w:tcPr>
            <w:tcW w:w="704" w:type="dxa"/>
            <w:vAlign w:val="center"/>
          </w:tcPr>
          <w:p w:rsidRPr="00513063" w:rsidR="00E2404B" w:rsidP="007A52E4" w:rsidRDefault="00E2404B" w14:paraId="12066F7D" wp14:textId="77777777">
            <w:pPr>
              <w:jc w:val="center"/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  <w:t>Lp.</w:t>
            </w:r>
          </w:p>
        </w:tc>
        <w:tc>
          <w:tcPr>
            <w:tcW w:w="4097" w:type="dxa"/>
            <w:vAlign w:val="center"/>
          </w:tcPr>
          <w:p w:rsidRPr="00513063" w:rsidR="00E2404B" w:rsidP="007A52E4" w:rsidRDefault="00E2404B" w14:paraId="5C6364C1" wp14:textId="77777777">
            <w:pPr>
              <w:jc w:val="center"/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  <w:t>Nazwa sprzętu</w:t>
            </w:r>
          </w:p>
        </w:tc>
        <w:tc>
          <w:tcPr>
            <w:tcW w:w="2401" w:type="dxa"/>
            <w:vAlign w:val="center"/>
          </w:tcPr>
          <w:p w:rsidRPr="00513063" w:rsidR="00E2404B" w:rsidP="007A52E4" w:rsidRDefault="00E2404B" w14:paraId="24CE3BD3" wp14:textId="77777777">
            <w:pPr>
              <w:jc w:val="center"/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  <w:t>Przeznaczenie</w:t>
            </w:r>
          </w:p>
        </w:tc>
        <w:tc>
          <w:tcPr>
            <w:tcW w:w="2401" w:type="dxa"/>
            <w:vAlign w:val="center"/>
          </w:tcPr>
          <w:p w:rsidRPr="00513063" w:rsidR="00E2404B" w:rsidP="007A52E4" w:rsidRDefault="00E2404B" w14:paraId="7C5B4AAE" wp14:textId="77777777">
            <w:pPr>
              <w:jc w:val="center"/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  <w:t xml:space="preserve">Wymogi formalne </w:t>
            </w:r>
            <w:r w:rsidRPr="00513063">
              <w:rPr>
                <w:rFonts w:ascii="Arial" w:hAnsi="Arial" w:eastAsia="Calibri" w:cs="Arial"/>
                <w:b/>
                <w:bCs/>
                <w:sz w:val="16"/>
                <w:szCs w:val="16"/>
                <w:lang w:eastAsia="en-US"/>
              </w:rPr>
              <w:t>(uprawnienia, decyzje UDT etc)</w:t>
            </w:r>
          </w:p>
        </w:tc>
      </w:tr>
      <w:tr xmlns:wp14="http://schemas.microsoft.com/office/word/2010/wordml" w:rsidRPr="00056459" w:rsidR="00E2404B" w:rsidTr="007A52E4" w14:paraId="51D3CA84" wp14:textId="77777777">
        <w:trPr>
          <w:trHeight w:val="491"/>
        </w:trPr>
        <w:tc>
          <w:tcPr>
            <w:tcW w:w="704" w:type="dxa"/>
            <w:vAlign w:val="center"/>
          </w:tcPr>
          <w:p w:rsidRPr="00513063" w:rsidR="00E2404B" w:rsidP="007A52E4" w:rsidRDefault="00E2404B" w14:paraId="0C127841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4097" w:type="dxa"/>
            <w:vAlign w:val="center"/>
          </w:tcPr>
          <w:p w:rsidRPr="00513063" w:rsidR="00E2404B" w:rsidP="007A52E4" w:rsidRDefault="00E2404B" w14:paraId="2C2967FE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  <w:tc>
          <w:tcPr>
            <w:tcW w:w="2401" w:type="dxa"/>
            <w:vAlign w:val="center"/>
          </w:tcPr>
          <w:p w:rsidRPr="00513063" w:rsidR="00E2404B" w:rsidP="007A52E4" w:rsidRDefault="00E2404B" w14:paraId="5C64E37E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  <w:tc>
          <w:tcPr>
            <w:tcW w:w="2401" w:type="dxa"/>
            <w:vAlign w:val="center"/>
          </w:tcPr>
          <w:p w:rsidRPr="00513063" w:rsidR="00E2404B" w:rsidP="007A52E4" w:rsidRDefault="00E2404B" w14:paraId="38B15CBE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</w:tr>
      <w:tr xmlns:wp14="http://schemas.microsoft.com/office/word/2010/wordml" w:rsidRPr="00056459" w:rsidR="00E2404B" w:rsidTr="007A52E4" w14:paraId="3CCBEFE4" wp14:textId="77777777">
        <w:trPr>
          <w:trHeight w:val="491"/>
        </w:trPr>
        <w:tc>
          <w:tcPr>
            <w:tcW w:w="704" w:type="dxa"/>
            <w:vAlign w:val="center"/>
          </w:tcPr>
          <w:p w:rsidRPr="00513063" w:rsidR="00E2404B" w:rsidP="007A52E4" w:rsidRDefault="00E2404B" w14:paraId="75E683B7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4097" w:type="dxa"/>
            <w:vAlign w:val="center"/>
          </w:tcPr>
          <w:p w:rsidRPr="00513063" w:rsidR="00E2404B" w:rsidP="007A52E4" w:rsidRDefault="00E2404B" w14:paraId="097B467F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  <w:tc>
          <w:tcPr>
            <w:tcW w:w="2401" w:type="dxa"/>
            <w:vAlign w:val="center"/>
          </w:tcPr>
          <w:p w:rsidRPr="00513063" w:rsidR="00E2404B" w:rsidP="007A52E4" w:rsidRDefault="00E2404B" w14:paraId="36A384B8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  <w:tc>
          <w:tcPr>
            <w:tcW w:w="2401" w:type="dxa"/>
            <w:vAlign w:val="center"/>
          </w:tcPr>
          <w:p w:rsidRPr="00513063" w:rsidR="00E2404B" w:rsidP="007A52E4" w:rsidRDefault="00E2404B" w14:paraId="6E4AC782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</w:tr>
    </w:tbl>
    <w:p xmlns:wp14="http://schemas.microsoft.com/office/word/2010/wordml" w:rsidRPr="00056459" w:rsidR="00E2404B" w:rsidP="00E2404B" w:rsidRDefault="00E2404B" w14:paraId="16B39476" wp14:textId="77777777">
      <w:pPr>
        <w:pStyle w:val="Akapitzlist"/>
        <w:spacing w:line="360" w:lineRule="auto"/>
        <w:ind w:left="0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Pr="00056459" w:rsidR="00E2404B" w:rsidP="00E2404B" w:rsidRDefault="00E2404B" w14:paraId="7640AECE" wp14:textId="77777777">
      <w:pPr>
        <w:pStyle w:val="Akapitzlist"/>
        <w:numPr>
          <w:ilvl w:val="0"/>
          <w:numId w:val="14"/>
        </w:numPr>
        <w:spacing w:line="360" w:lineRule="auto"/>
        <w:ind w:left="284" w:hanging="284"/>
        <w:rPr>
          <w:rFonts w:ascii="Arial" w:hAnsi="Arial" w:cs="Arial"/>
          <w:b/>
          <w:sz w:val="24"/>
          <w:szCs w:val="24"/>
        </w:rPr>
      </w:pPr>
      <w:r w:rsidRPr="00056459">
        <w:rPr>
          <w:rFonts w:ascii="Arial" w:hAnsi="Arial" w:cs="Arial"/>
          <w:b/>
          <w:sz w:val="24"/>
          <w:szCs w:val="24"/>
        </w:rPr>
        <w:t>Substancje i materiały niebezpieczne</w:t>
      </w:r>
      <w:r>
        <w:rPr>
          <w:rFonts w:ascii="Arial" w:hAnsi="Arial" w:cs="Arial"/>
          <w:b/>
          <w:sz w:val="24"/>
          <w:szCs w:val="24"/>
        </w:rPr>
        <w:t xml:space="preserve"> – nie dotyczy</w:t>
      </w:r>
    </w:p>
    <w:tbl>
      <w:tblPr>
        <w:tblW w:w="966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/>
      </w:tblPr>
      <w:tblGrid>
        <w:gridCol w:w="3385"/>
        <w:gridCol w:w="1446"/>
        <w:gridCol w:w="2416"/>
        <w:gridCol w:w="2416"/>
      </w:tblGrid>
      <w:tr xmlns:wp14="http://schemas.microsoft.com/office/word/2010/wordml" w:rsidRPr="00056459" w:rsidR="00E2404B" w:rsidTr="007A52E4" w14:paraId="322F568B" wp14:textId="77777777">
        <w:trPr>
          <w:trHeight w:val="600"/>
        </w:trPr>
        <w:tc>
          <w:tcPr>
            <w:tcW w:w="3385" w:type="dxa"/>
            <w:vAlign w:val="center"/>
          </w:tcPr>
          <w:p w:rsidRPr="00513063" w:rsidR="00E2404B" w:rsidP="007A52E4" w:rsidRDefault="00E2404B" w14:paraId="232D86C9" wp14:textId="77777777">
            <w:pPr>
              <w:jc w:val="center"/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  <w:t>Nazwa substancji</w:t>
            </w:r>
          </w:p>
        </w:tc>
        <w:tc>
          <w:tcPr>
            <w:tcW w:w="1446" w:type="dxa"/>
            <w:vAlign w:val="center"/>
          </w:tcPr>
          <w:p w:rsidRPr="00513063" w:rsidR="00E2404B" w:rsidP="007A52E4" w:rsidRDefault="00E2404B" w14:paraId="796B868C" wp14:textId="77777777">
            <w:pPr>
              <w:jc w:val="center"/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  <w:t>Nr załącznika</w:t>
            </w:r>
          </w:p>
        </w:tc>
        <w:tc>
          <w:tcPr>
            <w:tcW w:w="2416" w:type="dxa"/>
            <w:vAlign w:val="center"/>
          </w:tcPr>
          <w:p w:rsidRPr="00513063" w:rsidR="00E2404B" w:rsidP="007A52E4" w:rsidRDefault="00E2404B" w14:paraId="73D729DE" wp14:textId="77777777">
            <w:pPr>
              <w:jc w:val="center"/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  <w:t>Gospodarka odpadami</w:t>
            </w:r>
          </w:p>
        </w:tc>
        <w:tc>
          <w:tcPr>
            <w:tcW w:w="2416" w:type="dxa"/>
            <w:vAlign w:val="center"/>
          </w:tcPr>
          <w:p w:rsidRPr="00513063" w:rsidR="00E2404B" w:rsidP="007A52E4" w:rsidRDefault="00E2404B" w14:paraId="66D53F53" wp14:textId="77777777">
            <w:pPr>
              <w:jc w:val="center"/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  <w:t>Kod odpadu</w:t>
            </w:r>
          </w:p>
        </w:tc>
      </w:tr>
      <w:tr xmlns:wp14="http://schemas.microsoft.com/office/word/2010/wordml" w:rsidRPr="00056459" w:rsidR="00E2404B" w:rsidTr="007A52E4" w14:paraId="726BE30B" wp14:textId="77777777">
        <w:trPr>
          <w:trHeight w:val="600"/>
        </w:trPr>
        <w:tc>
          <w:tcPr>
            <w:tcW w:w="3385" w:type="dxa"/>
            <w:vAlign w:val="center"/>
          </w:tcPr>
          <w:p w:rsidRPr="00513063" w:rsidR="00E2404B" w:rsidP="007A52E4" w:rsidRDefault="00E2404B" w14:paraId="19AB0560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  <w:tc>
          <w:tcPr>
            <w:tcW w:w="1446" w:type="dxa"/>
            <w:vAlign w:val="center"/>
          </w:tcPr>
          <w:p w:rsidRPr="00513063" w:rsidR="00E2404B" w:rsidP="007A52E4" w:rsidRDefault="00E2404B" w14:paraId="76DF331C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  <w:tc>
          <w:tcPr>
            <w:tcW w:w="2416" w:type="dxa"/>
            <w:vAlign w:val="center"/>
          </w:tcPr>
          <w:p w:rsidRPr="00513063" w:rsidR="00E2404B" w:rsidP="007A52E4" w:rsidRDefault="00E2404B" w14:paraId="0F2EE15B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  <w:tc>
          <w:tcPr>
            <w:tcW w:w="2416" w:type="dxa"/>
            <w:vAlign w:val="center"/>
          </w:tcPr>
          <w:p w:rsidRPr="00513063" w:rsidR="00E2404B" w:rsidP="007A52E4" w:rsidRDefault="00E2404B" w14:paraId="6CF8E902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</w:tr>
    </w:tbl>
    <w:p xmlns:wp14="http://schemas.microsoft.com/office/word/2010/wordml" w:rsidRPr="00056459" w:rsidR="00E2404B" w:rsidP="00E2404B" w:rsidRDefault="00E2404B" w14:paraId="64C50F09" wp14:textId="77777777">
      <w:pPr>
        <w:pStyle w:val="Akapitzlist"/>
        <w:spacing w:line="360" w:lineRule="auto"/>
        <w:ind w:left="0"/>
        <w:rPr>
          <w:rFonts w:ascii="Arial" w:hAnsi="Arial" w:cs="Arial"/>
          <w:sz w:val="24"/>
          <w:szCs w:val="24"/>
        </w:rPr>
      </w:pPr>
    </w:p>
    <w:p xmlns:wp14="http://schemas.microsoft.com/office/word/2010/wordml" w:rsidRPr="00056459" w:rsidR="00E2404B" w:rsidP="00E2404B" w:rsidRDefault="00E2404B" w14:paraId="1C35A37E" wp14:textId="77777777">
      <w:pPr>
        <w:pStyle w:val="Akapitzlist"/>
        <w:numPr>
          <w:ilvl w:val="0"/>
          <w:numId w:val="14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056459">
        <w:rPr>
          <w:rFonts w:ascii="Arial" w:hAnsi="Arial" w:cs="Arial"/>
          <w:b/>
          <w:sz w:val="24"/>
          <w:szCs w:val="24"/>
        </w:rPr>
        <w:t>Lista pracowników zapoznanych z IBWR, dopuszczonych do wykonywania prac oraz potwierdzenia zapoznania pracowników z zapisami „Kart charakterystyki substancji niebezpiecznych”.</w:t>
      </w:r>
      <w:r>
        <w:rPr>
          <w:rFonts w:ascii="Arial" w:hAnsi="Arial" w:cs="Arial"/>
          <w:b/>
          <w:sz w:val="24"/>
          <w:szCs w:val="24"/>
        </w:rPr>
        <w:t xml:space="preserve"> – w zeszycie szkoleń BHP</w:t>
      </w:r>
    </w:p>
    <w:p xmlns:wp14="http://schemas.microsoft.com/office/word/2010/wordml" w:rsidRPr="00056459" w:rsidR="00E2404B" w:rsidP="00E2404B" w:rsidRDefault="00E2404B" w14:paraId="637EFB34" wp14:textId="77777777">
      <w:pPr>
        <w:spacing w:line="360" w:lineRule="auto"/>
        <w:rPr>
          <w:rFonts w:ascii="Arial" w:hAnsi="Arial" w:cs="Arial"/>
          <w:b/>
        </w:rPr>
      </w:pPr>
      <w:r w:rsidRPr="00056459">
        <w:rPr>
          <w:rFonts w:ascii="Arial" w:hAnsi="Arial" w:cs="Arial"/>
          <w:b/>
        </w:rPr>
        <w:t>Załączniki:</w:t>
      </w:r>
    </w:p>
    <w:p xmlns:wp14="http://schemas.microsoft.com/office/word/2010/wordml" w:rsidRPr="00E20BC5" w:rsidR="00E2404B" w:rsidP="00E2404B" w:rsidRDefault="00E2404B" w14:paraId="591F735D" wp14:textId="77777777">
      <w:pPr>
        <w:pStyle w:val="Akapitzlist"/>
        <w:numPr>
          <w:ilvl w:val="0"/>
          <w:numId w:val="15"/>
        </w:numPr>
        <w:spacing w:line="360" w:lineRule="auto"/>
        <w:ind w:left="0" w:firstLine="0"/>
        <w:rPr>
          <w:rFonts w:ascii="Arial" w:hAnsi="Arial" w:cs="Arial"/>
          <w:b/>
          <w:sz w:val="24"/>
          <w:szCs w:val="24"/>
          <w:u w:val="single"/>
        </w:rPr>
      </w:pPr>
      <w:r w:rsidRPr="00056459">
        <w:rPr>
          <w:rFonts w:ascii="Arial" w:hAnsi="Arial" w:cs="Arial"/>
          <w:sz w:val="24"/>
          <w:szCs w:val="24"/>
        </w:rPr>
        <w:t>„Karty charakterystyki substancji niebezpiecznych”.</w:t>
      </w:r>
      <w:r>
        <w:rPr>
          <w:rFonts w:ascii="Arial" w:hAnsi="Arial" w:cs="Arial"/>
          <w:sz w:val="24"/>
          <w:szCs w:val="24"/>
        </w:rPr>
        <w:t xml:space="preserve">- </w:t>
      </w:r>
      <w:r w:rsidRPr="00E858B2">
        <w:rPr>
          <w:rFonts w:ascii="Arial" w:hAnsi="Arial" w:cs="Arial"/>
          <w:b/>
          <w:sz w:val="24"/>
          <w:szCs w:val="24"/>
          <w:u w:val="single"/>
        </w:rPr>
        <w:t>nie dotyczy</w:t>
      </w:r>
      <w:bookmarkStart w:name="_GoBack" w:id="0"/>
      <w:bookmarkEnd w:id="0"/>
    </w:p>
    <w:p xmlns:wp14="http://schemas.microsoft.com/office/word/2010/wordml" w:rsidRPr="00056459" w:rsidR="00DF4E47" w:rsidP="00E2404B" w:rsidRDefault="00DF4E47" w14:paraId="62204CC9" wp14:textId="77777777">
      <w:pPr>
        <w:pStyle w:val="Akapitzlist"/>
        <w:spacing w:line="360" w:lineRule="auto"/>
        <w:ind w:left="284"/>
        <w:rPr>
          <w:rFonts w:ascii="Arial" w:hAnsi="Arial" w:cs="Arial"/>
          <w:b/>
          <w:sz w:val="32"/>
          <w:szCs w:val="32"/>
        </w:rPr>
      </w:pPr>
    </w:p>
    <w:sectPr w:rsidRPr="00056459" w:rsidR="00DF4E47" w:rsidSect="00EA035D">
      <w:headerReference w:type="default" r:id="rId10"/>
      <w:headerReference w:type="first" r:id="rId11"/>
      <w:pgSz w:w="11906" w:h="16838" w:orient="portrait" w:code="9"/>
      <w:pgMar w:top="2268" w:right="1418" w:bottom="1418" w:left="1418" w:header="680" w:footer="907" w:gutter="0"/>
      <w:cols w:space="708"/>
      <w:docGrid w:linePitch="360"/>
    </w:sectPr>
  </w:body>
</w:document>
</file>

<file path=word/endnotes.xml><?xml version="1.0" encoding="utf-8"?>
<w:end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endnote w:type="separator" w:id="-1">
    <w:p xmlns:wp14="http://schemas.microsoft.com/office/word/2010/wordml" w:rsidR="00075656" w:rsidRDefault="00075656" w14:paraId="32AB4AFE" wp14:textId="77777777">
      <w:r>
        <w:separator/>
      </w:r>
    </w:p>
  </w:endnote>
  <w:endnote w:type="continuationSeparator" w:id="0">
    <w:p xmlns:wp14="http://schemas.microsoft.com/office/word/2010/wordml" w:rsidR="00075656" w:rsidRDefault="00075656" w14:paraId="3AAFD38D" wp14:textId="777777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footnote w:type="separator" w:id="-1">
    <w:p xmlns:wp14="http://schemas.microsoft.com/office/word/2010/wordml" w:rsidR="00075656" w:rsidRDefault="00075656" w14:paraId="2DF315D2" wp14:textId="77777777">
      <w:r>
        <w:separator/>
      </w:r>
    </w:p>
  </w:footnote>
  <w:footnote w:type="continuationSeparator" w:id="0">
    <w:p xmlns:wp14="http://schemas.microsoft.com/office/word/2010/wordml" w:rsidR="00075656" w:rsidRDefault="00075656" w14:paraId="0215AE9C" wp14:textId="77777777">
      <w:r>
        <w:continuationSeparator/>
      </w:r>
    </w:p>
  </w:footnote>
</w:footnotes>
</file>

<file path=word/header1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mc:Ignorable="w14 wp14">
  <w:tbl>
    <w:tblPr>
      <w:tblW w:w="5000" w:type="pct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V w:val="single" w:color="auto" w:sz="6" w:space="0"/>
      </w:tblBorders>
      <w:tblCellMar>
        <w:left w:w="70" w:type="dxa"/>
        <w:right w:w="70" w:type="dxa"/>
      </w:tblCellMar>
      <w:tblLook w:val="04A0"/>
    </w:tblPr>
    <w:tblGrid>
      <w:gridCol w:w="2180"/>
      <w:gridCol w:w="7030"/>
    </w:tblGrid>
    <w:tr xmlns:wp14="http://schemas.microsoft.com/office/word/2010/wordml" w:rsidRPr="00056459" w:rsidR="00075656" w:rsidTr="00942E39" w14:paraId="33DAD80E" wp14:textId="77777777">
      <w:trPr>
        <w:trHeight w:val="489"/>
        <w:tblHeader/>
      </w:trPr>
      <w:tc>
        <w:tcPr>
          <w:tcW w:w="1183" w:type="pct"/>
          <w:tcBorders>
            <w:top w:val="single" w:color="auto" w:sz="6" w:space="0"/>
            <w:left w:val="single" w:color="auto" w:sz="6" w:space="0"/>
            <w:bottom w:val="single" w:color="auto" w:sz="4" w:space="0"/>
            <w:right w:val="single" w:color="auto" w:sz="6" w:space="0"/>
          </w:tcBorders>
          <w:vAlign w:val="center"/>
          <w:hideMark/>
        </w:tcPr>
        <w:p w:rsidRPr="00056459" w:rsidR="00075656" w:rsidP="00DA4946" w:rsidRDefault="00075656" w14:paraId="5A0CB7A8" wp14:textId="77777777">
          <w:pPr>
            <w:spacing w:before="100" w:after="60"/>
            <w:rPr>
              <w:rFonts w:ascii="Arial" w:hAnsi="Arial" w:cs="Arial"/>
            </w:rPr>
          </w:pPr>
          <w:r>
            <w:rPr>
              <w:rFonts w:ascii="Arial" w:hAnsi="Arial" w:cs="Arial"/>
              <w:b/>
              <w:noProof/>
            </w:rPr>
            <w:drawing>
              <wp:inline xmlns:wp14="http://schemas.microsoft.com/office/word/2010/wordprocessingDrawing" distT="0" distB="0" distL="0" distR="0" wp14:anchorId="7A3A8C59" wp14:editId="7777777">
                <wp:extent cx="1276350" cy="390525"/>
                <wp:effectExtent l="19050" t="0" r="0" b="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6350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17" w:type="pct"/>
          <w:tcBorders>
            <w:top w:val="single" w:color="auto" w:sz="6" w:space="0"/>
            <w:left w:val="single" w:color="auto" w:sz="6" w:space="0"/>
            <w:bottom w:val="single" w:color="auto" w:sz="4" w:space="0"/>
            <w:right w:val="single" w:color="auto" w:sz="6" w:space="0"/>
          </w:tcBorders>
          <w:vAlign w:val="center"/>
          <w:hideMark/>
        </w:tcPr>
        <w:p w:rsidRPr="00056459" w:rsidR="00075656" w:rsidP="00DA4946" w:rsidRDefault="00075656" w14:paraId="40806616" wp14:textId="77777777">
          <w:pPr>
            <w:pStyle w:val="Stopka"/>
            <w:tabs>
              <w:tab w:val="left" w:pos="708"/>
            </w:tabs>
            <w:jc w:val="center"/>
            <w:rPr>
              <w:rFonts w:ascii="Arial" w:hAnsi="Arial" w:cs="Arial"/>
            </w:rPr>
          </w:pPr>
          <w:r w:rsidRPr="00056459">
            <w:rPr>
              <w:rFonts w:ascii="Arial" w:hAnsi="Arial" w:cs="Arial"/>
            </w:rPr>
            <w:t xml:space="preserve">Wsparcie dla projektu/ Bezpieczeństwo Pracy </w:t>
          </w:r>
        </w:p>
        <w:p w:rsidRPr="00056459" w:rsidR="00075656" w:rsidP="00DA4946" w:rsidRDefault="00075656" w14:paraId="2895F352" wp14:textId="77777777">
          <w:pPr>
            <w:pStyle w:val="Stopka"/>
            <w:tabs>
              <w:tab w:val="left" w:pos="708"/>
            </w:tabs>
            <w:jc w:val="center"/>
            <w:rPr>
              <w:rFonts w:ascii="Arial" w:hAnsi="Arial" w:cs="Arial"/>
              <w:b/>
            </w:rPr>
          </w:pPr>
          <w:r w:rsidRPr="00056459">
            <w:rPr>
              <w:rFonts w:ascii="Arial" w:hAnsi="Arial" w:cs="Arial"/>
              <w:b/>
            </w:rPr>
            <w:t>Ocena ryzyka zawodowego / załącznik nr 9</w:t>
          </w:r>
        </w:p>
        <w:p w:rsidRPr="00056459" w:rsidR="00075656" w:rsidP="00DA4946" w:rsidRDefault="00075656" w14:paraId="6BE8B8F0" wp14:textId="77777777">
          <w:pPr>
            <w:pStyle w:val="Stopka"/>
            <w:tabs>
              <w:tab w:val="left" w:pos="708"/>
            </w:tabs>
            <w:jc w:val="center"/>
            <w:rPr>
              <w:rFonts w:ascii="Arial" w:hAnsi="Arial" w:cs="Arial"/>
              <w:b/>
            </w:rPr>
          </w:pPr>
          <w:r w:rsidRPr="00056459">
            <w:rPr>
              <w:rFonts w:ascii="Arial" w:hAnsi="Arial" w:cs="Arial"/>
            </w:rPr>
            <w:t>(BHP_01_F9)</w:t>
          </w:r>
        </w:p>
      </w:tc>
    </w:tr>
    <w:tr xmlns:wp14="http://schemas.microsoft.com/office/word/2010/wordml" w:rsidRPr="00056459" w:rsidR="00075656" w:rsidTr="00942E39" w14:paraId="213D894E" wp14:textId="77777777">
      <w:trPr>
        <w:trHeight w:val="537"/>
        <w:tblHeader/>
      </w:trPr>
      <w:tc>
        <w:tcPr>
          <w:tcW w:w="1183" w:type="pc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  <w:hideMark/>
        </w:tcPr>
        <w:p w:rsidRPr="00056459" w:rsidR="00075656" w:rsidP="00DA4946" w:rsidRDefault="00075656" w14:paraId="0505849D" wp14:textId="77777777">
          <w:pPr>
            <w:pStyle w:val="Stopka"/>
            <w:jc w:val="center"/>
            <w:rPr>
              <w:rFonts w:ascii="Arial" w:hAnsi="Arial" w:cs="Arial"/>
            </w:rPr>
          </w:pPr>
          <w:r w:rsidRPr="00056459">
            <w:rPr>
              <w:rFonts w:ascii="Arial" w:hAnsi="Arial" w:cs="Arial"/>
            </w:rPr>
            <w:t xml:space="preserve">Strona </w:t>
          </w:r>
          <w:r w:rsidRPr="00056459" w:rsidR="005038E8">
            <w:rPr>
              <w:rFonts w:ascii="Arial" w:hAnsi="Arial" w:cs="Arial"/>
              <w:b/>
            </w:rPr>
            <w:fldChar w:fldCharType="begin"/>
          </w:r>
          <w:r w:rsidRPr="00056459">
            <w:rPr>
              <w:rFonts w:ascii="Arial" w:hAnsi="Arial" w:cs="Arial"/>
              <w:b/>
            </w:rPr>
            <w:instrText>PAGE</w:instrText>
          </w:r>
          <w:r w:rsidRPr="00056459" w:rsidR="005038E8">
            <w:rPr>
              <w:rFonts w:ascii="Arial" w:hAnsi="Arial" w:cs="Arial"/>
              <w:b/>
            </w:rPr>
            <w:fldChar w:fldCharType="separate"/>
          </w:r>
          <w:r w:rsidR="00964205">
            <w:rPr>
              <w:rFonts w:ascii="Arial" w:hAnsi="Arial" w:cs="Arial"/>
              <w:b/>
              <w:noProof/>
            </w:rPr>
            <w:t>4</w:t>
          </w:r>
          <w:r w:rsidRPr="00056459" w:rsidR="005038E8">
            <w:rPr>
              <w:rFonts w:ascii="Arial" w:hAnsi="Arial" w:cs="Arial"/>
              <w:b/>
            </w:rPr>
            <w:fldChar w:fldCharType="end"/>
          </w:r>
          <w:r w:rsidRPr="00056459">
            <w:rPr>
              <w:rFonts w:ascii="Arial" w:hAnsi="Arial" w:cs="Arial"/>
            </w:rPr>
            <w:t xml:space="preserve"> z </w:t>
          </w:r>
          <w:r>
            <w:rPr>
              <w:rFonts w:ascii="Arial" w:hAnsi="Arial" w:cs="Arial"/>
              <w:b/>
            </w:rPr>
            <w:t>5</w:t>
          </w:r>
        </w:p>
      </w:tc>
      <w:tc>
        <w:tcPr>
          <w:tcW w:w="3817" w:type="pc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  <w:hideMark/>
        </w:tcPr>
        <w:p w:rsidRPr="00056459" w:rsidR="00075656" w:rsidP="00DA4946" w:rsidRDefault="00075656" w14:paraId="345135C7" wp14:textId="77777777">
          <w:pPr>
            <w:pStyle w:val="Stopka"/>
            <w:tabs>
              <w:tab w:val="left" w:pos="708"/>
            </w:tabs>
            <w:jc w:val="center"/>
            <w:rPr>
              <w:rFonts w:ascii="Arial" w:hAnsi="Arial" w:cs="Arial"/>
              <w:b/>
            </w:rPr>
          </w:pPr>
          <w:r w:rsidRPr="00056459">
            <w:rPr>
              <w:rFonts w:ascii="Arial" w:hAnsi="Arial" w:cs="Arial"/>
              <w:b/>
              <w:bCs/>
            </w:rPr>
            <w:t xml:space="preserve">Instrukcja Bezpiecznego Wykonywania Robót </w:t>
          </w:r>
        </w:p>
      </w:tc>
    </w:tr>
  </w:tbl>
  <w:p xmlns:wp14="http://schemas.microsoft.com/office/word/2010/wordml" w:rsidR="00075656" w:rsidP="00EA035D" w:rsidRDefault="00075656" w14:paraId="1185BD06" wp14:textId="77777777">
    <w:pPr>
      <w:pStyle w:val="Nagwek"/>
      <w:tabs>
        <w:tab w:val="clear" w:pos="4536"/>
      </w:tabs>
    </w:pPr>
  </w:p>
</w:hdr>
</file>

<file path=word/header2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mc:Ignorable="w14 wp14">
  <w:tbl>
    <w:tblPr>
      <w:tblW w:w="10350" w:type="dxa"/>
      <w:tblInd w:w="-2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V w:val="single" w:color="auto" w:sz="6" w:space="0"/>
      </w:tblBorders>
      <w:tblLayout w:type="fixed"/>
      <w:tblCellMar>
        <w:left w:w="70" w:type="dxa"/>
        <w:right w:w="70" w:type="dxa"/>
      </w:tblCellMar>
      <w:tblLook w:val="04A0"/>
    </w:tblPr>
    <w:tblGrid>
      <w:gridCol w:w="2148"/>
      <w:gridCol w:w="8202"/>
    </w:tblGrid>
    <w:tr xmlns:wp14="http://schemas.microsoft.com/office/word/2010/wordml" w:rsidR="00075656" w:rsidTr="001A6433" w14:paraId="03F719D6" wp14:textId="77777777">
      <w:trPr>
        <w:trHeight w:val="489"/>
        <w:tblHeader/>
      </w:trPr>
      <w:tc>
        <w:tcPr>
          <w:tcW w:w="2148" w:type="dxa"/>
          <w:tcBorders>
            <w:top w:val="single" w:color="auto" w:sz="6" w:space="0"/>
            <w:left w:val="single" w:color="auto" w:sz="6" w:space="0"/>
            <w:bottom w:val="single" w:color="auto" w:sz="4" w:space="0"/>
            <w:right w:val="single" w:color="auto" w:sz="6" w:space="0"/>
          </w:tcBorders>
          <w:vAlign w:val="center"/>
          <w:hideMark/>
        </w:tcPr>
        <w:p w:rsidR="00075656" w:rsidRDefault="00075656" w14:paraId="58C230D8" wp14:textId="77777777">
          <w:pPr>
            <w:spacing w:before="100" w:after="60"/>
            <w:rPr>
              <w:rFonts w:ascii="Arial" w:hAnsi="Arial"/>
            </w:rPr>
          </w:pPr>
          <w:r>
            <w:rPr>
              <w:b/>
              <w:noProof/>
            </w:rPr>
            <w:drawing>
              <wp:inline xmlns:wp14="http://schemas.microsoft.com/office/word/2010/wordprocessingDrawing" distT="0" distB="0" distL="0" distR="0" wp14:anchorId="5A7F4175" wp14:editId="7777777">
                <wp:extent cx="1276350" cy="390525"/>
                <wp:effectExtent l="1905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6350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02" w:type="dxa"/>
          <w:tcBorders>
            <w:top w:val="single" w:color="auto" w:sz="6" w:space="0"/>
            <w:left w:val="single" w:color="auto" w:sz="6" w:space="0"/>
            <w:bottom w:val="single" w:color="auto" w:sz="4" w:space="0"/>
            <w:right w:val="single" w:color="auto" w:sz="6" w:space="0"/>
          </w:tcBorders>
          <w:vAlign w:val="center"/>
          <w:hideMark/>
        </w:tcPr>
        <w:p w:rsidR="00075656" w:rsidRDefault="00075656" w14:paraId="2E12E50A" wp14:textId="77777777">
          <w:pPr>
            <w:pStyle w:val="Stopka"/>
            <w:tabs>
              <w:tab w:val="left" w:pos="708"/>
            </w:tabs>
            <w:jc w:val="center"/>
            <w:rPr>
              <w:rFonts w:ascii="Arial" w:hAnsi="Arial" w:cs="Arial"/>
            </w:rPr>
          </w:pPr>
          <w:r>
            <w:rPr>
              <w:rFonts w:cs="Arial"/>
            </w:rPr>
            <w:t xml:space="preserve">Wsparcie dla projektu/ Bezpieczeństwo Pracy </w:t>
          </w:r>
        </w:p>
        <w:p w:rsidR="00075656" w:rsidRDefault="00075656" w14:paraId="272CA91D" wp14:textId="77777777">
          <w:pPr>
            <w:pStyle w:val="Stopka"/>
            <w:tabs>
              <w:tab w:val="left" w:pos="708"/>
            </w:tabs>
            <w:jc w:val="center"/>
            <w:rPr>
              <w:b/>
            </w:rPr>
          </w:pPr>
          <w:r>
            <w:rPr>
              <w:b/>
            </w:rPr>
            <w:t>Ocena ryzyka zawodowego / załącznik nr 9</w:t>
          </w:r>
        </w:p>
        <w:p w:rsidR="00075656" w:rsidRDefault="00075656" w14:paraId="758DC1B3" wp14:textId="77777777">
          <w:pPr>
            <w:pStyle w:val="Stopka"/>
            <w:tabs>
              <w:tab w:val="left" w:pos="708"/>
            </w:tabs>
            <w:jc w:val="center"/>
            <w:rPr>
              <w:rFonts w:cs="Arial"/>
              <w:b/>
            </w:rPr>
          </w:pPr>
          <w:r>
            <w:t>(BHP_01_F9)</w:t>
          </w:r>
        </w:p>
      </w:tc>
    </w:tr>
    <w:tr xmlns:wp14="http://schemas.microsoft.com/office/word/2010/wordml" w:rsidR="00075656" w:rsidTr="001A6433" w14:paraId="2C9C6B40" wp14:textId="77777777">
      <w:trPr>
        <w:trHeight w:val="537"/>
        <w:tblHeader/>
      </w:trPr>
      <w:tc>
        <w:tcPr>
          <w:tcW w:w="214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  <w:hideMark/>
        </w:tcPr>
        <w:p w:rsidR="00075656" w:rsidRDefault="00075656" w14:paraId="539F71AD" wp14:textId="77777777">
          <w:pPr>
            <w:pStyle w:val="Stopka"/>
            <w:jc w:val="center"/>
          </w:pPr>
          <w:r>
            <w:t xml:space="preserve">Strona </w:t>
          </w:r>
          <w:r w:rsidR="005038E8">
            <w:rPr>
              <w:b/>
            </w:rPr>
            <w:fldChar w:fldCharType="begin"/>
          </w:r>
          <w:r>
            <w:rPr>
              <w:b/>
            </w:rPr>
            <w:instrText>PAGE</w:instrText>
          </w:r>
          <w:r w:rsidR="005038E8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="005038E8">
            <w:rPr>
              <w:b/>
            </w:rPr>
            <w:fldChar w:fldCharType="end"/>
          </w:r>
          <w:r>
            <w:t xml:space="preserve"> z </w:t>
          </w:r>
          <w:r>
            <w:rPr>
              <w:b/>
            </w:rPr>
            <w:t>3</w:t>
          </w:r>
        </w:p>
      </w:tc>
      <w:tc>
        <w:tcPr>
          <w:tcW w:w="820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  <w:hideMark/>
        </w:tcPr>
        <w:p w:rsidR="00075656" w:rsidRDefault="00075656" w14:paraId="5D76564C" wp14:textId="77777777">
          <w:pPr>
            <w:pStyle w:val="Stopka"/>
            <w:tabs>
              <w:tab w:val="left" w:pos="708"/>
            </w:tabs>
            <w:jc w:val="center"/>
            <w:rPr>
              <w:b/>
            </w:rPr>
          </w:pPr>
          <w:r>
            <w:rPr>
              <w:rFonts w:cs="Arial"/>
              <w:b/>
              <w:bCs/>
            </w:rPr>
            <w:t xml:space="preserve">Instrukcja Bezpiecznego Wykonywania Robót </w:t>
          </w:r>
        </w:p>
      </w:tc>
    </w:tr>
  </w:tbl>
  <w:p xmlns:wp14="http://schemas.microsoft.com/office/word/2010/wordml" w:rsidR="00075656" w:rsidRDefault="00075656" w14:paraId="36E1F67D" wp14:textId="77777777">
    <w:pPr>
      <w:pStyle w:val="Nagwek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7B6EBA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8DFA330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47ED83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53D6A83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96FA6FB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>
    <w:nsid w:val="FFFFFF81"/>
    <w:multiLevelType w:val="singleLevel"/>
    <w:tmpl w:val="D4F0A4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>
    <w:nsid w:val="FFFFFF82"/>
    <w:multiLevelType w:val="singleLevel"/>
    <w:tmpl w:val="F872E37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62CCB6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35AA42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633A22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006B3068"/>
    <w:multiLevelType w:val="hybridMultilevel"/>
    <w:tmpl w:val="9CB8BAA2"/>
    <w:lvl w:ilvl="0" w:tplc="041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>
    <w:nsid w:val="12A57E3F"/>
    <w:multiLevelType w:val="hybridMultilevel"/>
    <w:tmpl w:val="26A4E30E"/>
    <w:lvl w:ilvl="0" w:tplc="4E72E38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7D57173"/>
    <w:multiLevelType w:val="hybridMultilevel"/>
    <w:tmpl w:val="9DB6EAC4"/>
    <w:lvl w:ilvl="0" w:tplc="04150011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>
    <w:nsid w:val="30490D33"/>
    <w:multiLevelType w:val="hybridMultilevel"/>
    <w:tmpl w:val="049C1502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4">
    <w:nsid w:val="36466B81"/>
    <w:multiLevelType w:val="hybridMultilevel"/>
    <w:tmpl w:val="F422532E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70F4423"/>
    <w:multiLevelType w:val="multilevel"/>
    <w:tmpl w:val="2F2404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51D05A09"/>
    <w:multiLevelType w:val="multilevel"/>
    <w:tmpl w:val="860AB5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>
    <w:nsid w:val="5B714F86"/>
    <w:multiLevelType w:val="hybridMultilevel"/>
    <w:tmpl w:val="5A029BA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8F816A9"/>
    <w:multiLevelType w:val="hybridMultilevel"/>
    <w:tmpl w:val="F3128398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A8A61E3"/>
    <w:multiLevelType w:val="hybridMultilevel"/>
    <w:tmpl w:val="F752D038"/>
    <w:lvl w:ilvl="0" w:tplc="C63A465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9"/>
  </w:num>
  <w:num w:numId="11">
    <w:abstractNumId w:val="13"/>
  </w:num>
  <w:num w:numId="12">
    <w:abstractNumId w:val="12"/>
  </w:num>
  <w:num w:numId="13">
    <w:abstractNumId w:val="15"/>
  </w:num>
  <w:num w:numId="14">
    <w:abstractNumId w:val="16"/>
  </w:num>
  <w:num w:numId="15">
    <w:abstractNumId w:val="17"/>
  </w:num>
  <w:num w:numId="16">
    <w:abstractNumId w:val="18"/>
  </w:num>
  <w:num w:numId="17">
    <w:abstractNumId w:val="14"/>
  </w:num>
  <w:num w:numId="18">
    <w:abstractNumId w:val="11"/>
  </w:num>
  <w:num w:numId="19">
    <w:abstractNumId w:val="19"/>
  </w:num>
  <w:num w:numId="20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w14="http://schemas.microsoft.com/office/word/2010/wordml" xmlns:mc="http://schemas.openxmlformats.org/markup-compatibility/2006" mc:Ignorable="w14">
  <w:zoom w:percent="120"/>
  <w:embedSystemFonts/>
  <w:attachedTemplate r:id="rId1"/>
  <w:stylePaneFormatFilter w:val="3F01"/>
  <w:defaultTabStop w:val="709"/>
  <w:hyphenationZone w:val="425"/>
  <w:drawingGridHorizontalSpacing w:val="120"/>
  <w:drawingGridVerticalSpacing w:val="57"/>
  <w:displayHorizontalDrawingGridEvery w:val="2"/>
  <w:noPunctuationKerning/>
  <w:characterSpacingControl w:val="doNotCompress"/>
  <w:hdrShapeDefaults>
    <o:shapedefaults v:ext="edit" spidmax="47105" fill="f" fillcolor="white" stroke="f">
      <v:fill on="f" color="white"/>
      <v:stroke on="f"/>
    </o:shapedefaults>
  </w:hdrShapeDefaults>
  <w:footnotePr>
    <w:footnote w:id="-1"/>
    <w:footnote w:id="0"/>
  </w:footnotePr>
  <w:endnotePr>
    <w:endnote w:id="-1"/>
    <w:endnote w:id="0"/>
  </w:endnotePr>
  <w:compat/>
  <w:rsids>
    <w:rsidRoot w:val="00F54F93"/>
    <w:rsid w:val="00026074"/>
    <w:rsid w:val="00033EC1"/>
    <w:rsid w:val="00056459"/>
    <w:rsid w:val="00075656"/>
    <w:rsid w:val="0008553A"/>
    <w:rsid w:val="000C7CC9"/>
    <w:rsid w:val="000F3250"/>
    <w:rsid w:val="00151FA7"/>
    <w:rsid w:val="001A0FD7"/>
    <w:rsid w:val="001A6433"/>
    <w:rsid w:val="001D0C5D"/>
    <w:rsid w:val="00201A17"/>
    <w:rsid w:val="002151CA"/>
    <w:rsid w:val="002238CD"/>
    <w:rsid w:val="002251F0"/>
    <w:rsid w:val="00232418"/>
    <w:rsid w:val="002575CB"/>
    <w:rsid w:val="002637AB"/>
    <w:rsid w:val="00272DC2"/>
    <w:rsid w:val="0028488A"/>
    <w:rsid w:val="00285E54"/>
    <w:rsid w:val="002908EF"/>
    <w:rsid w:val="00340110"/>
    <w:rsid w:val="00385551"/>
    <w:rsid w:val="0038729C"/>
    <w:rsid w:val="003A41F0"/>
    <w:rsid w:val="003B1332"/>
    <w:rsid w:val="00412161"/>
    <w:rsid w:val="004219E0"/>
    <w:rsid w:val="004854D9"/>
    <w:rsid w:val="005038E8"/>
    <w:rsid w:val="00513063"/>
    <w:rsid w:val="005929F8"/>
    <w:rsid w:val="005D3B98"/>
    <w:rsid w:val="00637492"/>
    <w:rsid w:val="00651236"/>
    <w:rsid w:val="006647BB"/>
    <w:rsid w:val="006C5EB9"/>
    <w:rsid w:val="006D4BD5"/>
    <w:rsid w:val="006D7E51"/>
    <w:rsid w:val="00705A7C"/>
    <w:rsid w:val="007214E2"/>
    <w:rsid w:val="0074034E"/>
    <w:rsid w:val="00760278"/>
    <w:rsid w:val="007A159D"/>
    <w:rsid w:val="007A52E4"/>
    <w:rsid w:val="007B0F0A"/>
    <w:rsid w:val="00803E37"/>
    <w:rsid w:val="00862D3B"/>
    <w:rsid w:val="008862B5"/>
    <w:rsid w:val="008A15C3"/>
    <w:rsid w:val="008B5490"/>
    <w:rsid w:val="008F25CF"/>
    <w:rsid w:val="0090433C"/>
    <w:rsid w:val="00914B89"/>
    <w:rsid w:val="00942E39"/>
    <w:rsid w:val="00947FA3"/>
    <w:rsid w:val="00964205"/>
    <w:rsid w:val="009867AE"/>
    <w:rsid w:val="009B7F73"/>
    <w:rsid w:val="009D3364"/>
    <w:rsid w:val="00A00D59"/>
    <w:rsid w:val="00A3184A"/>
    <w:rsid w:val="00A45329"/>
    <w:rsid w:val="00A756C5"/>
    <w:rsid w:val="00A83B5F"/>
    <w:rsid w:val="00AC4BB6"/>
    <w:rsid w:val="00AD2EB1"/>
    <w:rsid w:val="00B64D0C"/>
    <w:rsid w:val="00BE2953"/>
    <w:rsid w:val="00C14672"/>
    <w:rsid w:val="00C2627E"/>
    <w:rsid w:val="00C527E8"/>
    <w:rsid w:val="00C626A4"/>
    <w:rsid w:val="00C67F39"/>
    <w:rsid w:val="00CE6328"/>
    <w:rsid w:val="00D07072"/>
    <w:rsid w:val="00D127E5"/>
    <w:rsid w:val="00D61401"/>
    <w:rsid w:val="00D63BD0"/>
    <w:rsid w:val="00DA4946"/>
    <w:rsid w:val="00DB6189"/>
    <w:rsid w:val="00DF4E47"/>
    <w:rsid w:val="00E05BDD"/>
    <w:rsid w:val="00E063FC"/>
    <w:rsid w:val="00E104CB"/>
    <w:rsid w:val="00E11C2E"/>
    <w:rsid w:val="00E2404B"/>
    <w:rsid w:val="00E858B2"/>
    <w:rsid w:val="00E928FE"/>
    <w:rsid w:val="00E96800"/>
    <w:rsid w:val="00EA035D"/>
    <w:rsid w:val="00EA6F59"/>
    <w:rsid w:val="00EB5938"/>
    <w:rsid w:val="00EC1D86"/>
    <w:rsid w:val="00EE4C50"/>
    <w:rsid w:val="00F40F19"/>
    <w:rsid w:val="00F54F93"/>
    <w:rsid w:val="00F55D98"/>
    <w:rsid w:val="00F5655F"/>
    <w:rsid w:val="00F706A5"/>
    <w:rsid w:val="00FD325B"/>
    <w:rsid w:val="00FE0304"/>
    <w:rsid w:val="00FE337A"/>
    <w:rsid w:val="4D981F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7105" fill="f" fillcolor="white" stroke="f">
      <v:fill on="f" color="white"/>
      <v:stroke on="f"/>
    </o:shapedefaults>
    <o:shapelayout v:ext="edit">
      <o:idmap v:ext="edit" data="1"/>
    </o:shapelayout>
  </w:shapeDefaults>
  <w:decimalSymbol w:val=","/>
  <w:listSeparator w:val=";"/>
  <w14:docId w14:val="5E898F47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ny" w:default="1">
    <w:name w:val="Normal"/>
    <w:qFormat/>
    <w:rsid w:val="009867AE"/>
    <w:rPr>
      <w:sz w:val="24"/>
      <w:szCs w:val="24"/>
    </w:rPr>
  </w:style>
  <w:style w:type="paragraph" w:styleId="Nagwek2">
    <w:name w:val="heading 2"/>
    <w:basedOn w:val="Normalny"/>
    <w:next w:val="Normalny"/>
    <w:qFormat/>
    <w:rsid w:val="009867AE"/>
    <w:pPr>
      <w:keepNext/>
      <w:tabs>
        <w:tab w:val="left" w:pos="567"/>
      </w:tabs>
      <w:outlineLvl w:val="1"/>
    </w:pPr>
    <w:rPr>
      <w:rFonts w:ascii="Arial" w:hAnsi="Arial"/>
      <w:b/>
      <w:sz w:val="19"/>
      <w:szCs w:val="20"/>
    </w:rPr>
  </w:style>
  <w:style w:type="paragraph" w:styleId="Nagwek5">
    <w:name w:val="heading 5"/>
    <w:basedOn w:val="Normalny"/>
    <w:next w:val="Normalny"/>
    <w:qFormat/>
    <w:rsid w:val="009867AE"/>
    <w:pPr>
      <w:keepNext/>
      <w:tabs>
        <w:tab w:val="left" w:pos="638"/>
      </w:tabs>
      <w:spacing w:after="40"/>
      <w:outlineLvl w:val="4"/>
    </w:pPr>
    <w:rPr>
      <w:rFonts w:ascii="Arial" w:hAnsi="Arial"/>
      <w:b/>
      <w:sz w:val="16"/>
      <w:szCs w:val="20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character" w:styleId="Hipercze">
    <w:name w:val="Hyperlink"/>
    <w:basedOn w:val="Domylnaczcionkaakapitu"/>
    <w:rsid w:val="009867AE"/>
    <w:rPr>
      <w:color w:val="0000FF"/>
      <w:u w:val="single"/>
    </w:rPr>
  </w:style>
  <w:style w:type="paragraph" w:styleId="Nagwek">
    <w:name w:val="header"/>
    <w:basedOn w:val="Normalny"/>
    <w:rsid w:val="009867AE"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link w:val="StopkaZnak"/>
    <w:rsid w:val="009867AE"/>
    <w:pPr>
      <w:tabs>
        <w:tab w:val="center" w:pos="4536"/>
        <w:tab w:val="right" w:pos="9072"/>
      </w:tabs>
    </w:pPr>
  </w:style>
  <w:style w:type="paragraph" w:styleId="adresat" w:customStyle="1">
    <w:name w:val="adresat"/>
    <w:basedOn w:val="Normalny"/>
    <w:autoRedefine/>
    <w:rsid w:val="009867AE"/>
    <w:pPr>
      <w:tabs>
        <w:tab w:val="right" w:pos="7938"/>
      </w:tabs>
    </w:pPr>
  </w:style>
  <w:style w:type="paragraph" w:styleId="tekstinformacji" w:customStyle="1">
    <w:name w:val="tekst informacji"/>
    <w:basedOn w:val="Normalny"/>
    <w:rsid w:val="009867AE"/>
    <w:pPr>
      <w:tabs>
        <w:tab w:val="left" w:pos="567"/>
      </w:tabs>
    </w:pPr>
    <w:rPr>
      <w:szCs w:val="20"/>
    </w:rPr>
  </w:style>
  <w:style w:type="paragraph" w:styleId="Tytu">
    <w:name w:val="Title"/>
    <w:basedOn w:val="Normalny"/>
    <w:next w:val="Normalny"/>
    <w:autoRedefine/>
    <w:qFormat/>
    <w:rsid w:val="009867AE"/>
    <w:pPr>
      <w:spacing w:before="420"/>
      <w:outlineLvl w:val="0"/>
    </w:pPr>
    <w:rPr>
      <w:rFonts w:ascii="Arial" w:hAnsi="Arial" w:cs="Arial"/>
      <w:b/>
      <w:kern w:val="28"/>
    </w:rPr>
  </w:style>
  <w:style w:type="paragraph" w:styleId="Tekstdymka">
    <w:name w:val="Balloon Text"/>
    <w:basedOn w:val="Normalny"/>
    <w:semiHidden/>
    <w:rsid w:val="009867AE"/>
    <w:rPr>
      <w:rFonts w:ascii="Tahoma" w:hAnsi="Tahoma" w:cs="Tahoma"/>
      <w:sz w:val="16"/>
      <w:szCs w:val="16"/>
    </w:rPr>
  </w:style>
  <w:style w:type="character" w:styleId="Odwoaniedokomentarza">
    <w:name w:val="annotation reference"/>
    <w:basedOn w:val="Domylnaczcionkaakapitu"/>
    <w:semiHidden/>
    <w:rsid w:val="009867AE"/>
    <w:rPr>
      <w:sz w:val="16"/>
      <w:szCs w:val="16"/>
    </w:rPr>
  </w:style>
  <w:style w:type="paragraph" w:styleId="Tekstkomentarza">
    <w:name w:val="annotation text"/>
    <w:basedOn w:val="Normalny"/>
    <w:semiHidden/>
    <w:rsid w:val="009867AE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semiHidden/>
    <w:rsid w:val="009867AE"/>
    <w:rPr>
      <w:b/>
      <w:bCs/>
    </w:rPr>
  </w:style>
  <w:style w:type="paragraph" w:styleId="Tekstpodstawowy">
    <w:name w:val="Body Text"/>
    <w:basedOn w:val="Normalny"/>
    <w:rsid w:val="009867AE"/>
    <w:pPr>
      <w:spacing w:line="300" w:lineRule="exact"/>
    </w:pPr>
    <w:rPr>
      <w:sz w:val="26"/>
      <w:szCs w:val="20"/>
    </w:rPr>
  </w:style>
  <w:style w:type="paragraph" w:styleId="Tekstpodstawowy2">
    <w:name w:val="Body Text 2"/>
    <w:basedOn w:val="Normalny"/>
    <w:rsid w:val="009867AE"/>
    <w:pPr>
      <w:framePr w:w="2608" w:h="1867" w:hSpace="181" w:wrap="around" w:hAnchor="page" w:vAnchor="page" w:x="8223" w:y="681" w:hRule="exact" w:anchorLock="1"/>
      <w:shd w:val="solid" w:color="FFFFFF" w:fill="FFFFFF"/>
      <w:tabs>
        <w:tab w:val="left" w:pos="638"/>
      </w:tabs>
      <w:spacing w:after="60"/>
    </w:pPr>
    <w:rPr>
      <w:rFonts w:ascii="Arial" w:hAnsi="Arial" w:cs="Arial"/>
      <w:sz w:val="20"/>
    </w:rPr>
  </w:style>
  <w:style w:type="paragraph" w:styleId="Legenda">
    <w:name w:val="caption"/>
    <w:basedOn w:val="Normalny"/>
    <w:next w:val="Normalny"/>
    <w:qFormat/>
    <w:rsid w:val="009867AE"/>
    <w:pPr>
      <w:framePr w:w="2608" w:h="3062" w:hSpace="181" w:wrap="around" w:hAnchor="page" w:vAnchor="page" w:x="8223" w:y="681" w:hRule="exact" w:anchorLock="1"/>
      <w:shd w:val="solid" w:color="FFFFFF" w:fill="FFFFFF"/>
      <w:tabs>
        <w:tab w:val="left" w:pos="638"/>
      </w:tabs>
      <w:spacing w:after="60"/>
    </w:pPr>
    <w:rPr>
      <w:rFonts w:ascii="Arial" w:hAnsi="Arial" w:cs="Arial"/>
      <w:b/>
      <w:bCs/>
      <w:sz w:val="16"/>
    </w:rPr>
  </w:style>
  <w:style w:type="character" w:styleId="UyteHipercze">
    <w:name w:val="FollowedHyperlink"/>
    <w:basedOn w:val="Domylnaczcionkaakapitu"/>
    <w:rsid w:val="009867AE"/>
    <w:rPr>
      <w:color w:val="800080"/>
      <w:u w:val="single"/>
    </w:rPr>
  </w:style>
  <w:style w:type="table" w:styleId="Tabela-Siatka">
    <w:name w:val="Table Grid"/>
    <w:basedOn w:val="Standardowy"/>
    <w:uiPriority w:val="59"/>
    <w:rsid w:val="00DF4E47"/>
    <w:rPr>
      <w:rFonts w:ascii="Calibri" w:hAnsi="Calibri" w:eastAsia="Calibri"/>
      <w:sz w:val="22"/>
      <w:szCs w:val="22"/>
      <w:lang w:eastAsia="en-US"/>
    </w:r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kapitzlist">
    <w:name w:val="List Paragraph"/>
    <w:basedOn w:val="Normalny"/>
    <w:uiPriority w:val="34"/>
    <w:qFormat/>
    <w:rsid w:val="00DF4E47"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eastAsia="en-US"/>
    </w:rPr>
  </w:style>
  <w:style w:type="character" w:styleId="StopkaZnak" w:customStyle="1">
    <w:name w:val="Stopka Znak"/>
    <w:basedOn w:val="Domylnaczcionkaakapitu"/>
    <w:link w:val="Stopka"/>
    <w:rsid w:val="001A6433"/>
    <w:rPr>
      <w:sz w:val="24"/>
      <w:szCs w:val="24"/>
    </w:rPr>
  </w:style>
  <w:style w:type="character" w:styleId="Style14ptBold" w:customStyle="1">
    <w:name w:val="Style 14 pt Bold"/>
    <w:basedOn w:val="Domylnaczcionkaakapitu"/>
    <w:rsid w:val="00E2404B"/>
    <w:rPr>
      <w:b/>
      <w:sz w:val="28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table" w:styleId="GridTable1Light-Accent1" mc:Ignorable="w14">
    <w:name xmlns:w="http://schemas.openxmlformats.org/wordprocessingml/2006/main" w:val="Grid Table 1 Light Accent 1"/>
    <w:basedOn xmlns:w="http://schemas.openxmlformats.org/wordprocessingml/2006/main" w:val="Standardowy"/>
    <w:uiPriority xmlns:w="http://schemas.openxmlformats.org/wordprocessingml/2006/main" w:val="46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16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tel: 605" TargetMode="External" Id="R3f1a6a797ad64a7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lowiakR\AppData\Local\Microsoft\Windows\Temporary%20Internet%20Files\Content.Outlook\LZ5M1N5C\skanska35_listKRS_HQ_Warszawa_2.dot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Nsp Document" ma:contentTypeID="0x01010075E75B1E97C745A897C7374EA122E874004E9F84CC49E3384AB5660D5E2E6ED731" ma:contentTypeVersion="0" ma:contentTypeDescription="Nsp Base Document" ma:contentTypeScope="" ma:versionID="795bc1cb701455b2c4b5627c73aeb5b6">
  <xsd:schema xmlns:xsd="http://www.w3.org/2001/XMLSchema" xmlns:xs="http://www.w3.org/2001/XMLSchema" xmlns:p="http://schemas.microsoft.com/office/2006/metadata/properties" xmlns:ns1="http://schemas.microsoft.com/sharepoint/v3" xmlns:ns2="f93055d0-54fd-4df1-8d28-cf0762f7b0b9" xmlns:ns3="465137d6-cf63-4031-9a2c-c5ff07a88499" targetNamespace="http://schemas.microsoft.com/office/2006/metadata/properties" ma:root="true" ma:fieldsID="82ed6fac984f9a15ef81fc80205633ae" ns1:_="" ns2:_="" ns3:_="">
    <xsd:import namespace="http://schemas.microsoft.com/sharepoint/v3"/>
    <xsd:import namespace="f93055d0-54fd-4df1-8d28-cf0762f7b0b9"/>
    <xsd:import namespace="465137d6-cf63-4031-9a2c-c5ff07a88499"/>
    <xsd:element name="properties">
      <xsd:complexType>
        <xsd:sequence>
          <xsd:element name="documentManagement">
            <xsd:complexType>
              <xsd:all>
                <xsd:element ref="ns1:nsp_loc_Title" minOccurs="0"/>
                <xsd:element ref="ns2:TaxKeywordTaxHTField" minOccurs="0"/>
                <xsd:element ref="ns3:NspDocumentAuthor"/>
                <xsd:element ref="ns3:NspDocumentCategoryTaxHTField0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nsp_loc_Title" ma:index="8" nillable="true" ma:displayName="Lokalized Title" ma:hidden="true" ma:internalName="nsp_loc_Titl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3055d0-54fd-4df1-8d28-cf0762f7b0b9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9" nillable="true" ma:taxonomy="true" ma:internalName="TaxKeywordTaxHTField" ma:taxonomyFieldName="TaxKeyword" ma:displayName="Słowa kluczowe przedsiębiorstwa" ma:fieldId="{23f27201-bee3-471e-b2e7-b64fd8b7ca38}" ma:taxonomyMulti="true" ma:sspId="b1137009-b451-4cd9-bce4-d1916c0a01ac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description="" ma:hidden="true" ma:list="{adeb7243-5d66-4427-ba60-7c866a915bb8}" ma:internalName="TaxCatchAll" ma:showField="CatchAllData" ma:web="f93055d0-54fd-4df1-8d28-cf0762f7b0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5" nillable="true" ma:displayName="Taxonomy Catch All Column1" ma:description="" ma:hidden="true" ma:list="{adeb7243-5d66-4427-ba60-7c866a915bb8}" ma:internalName="TaxCatchAllLabel" ma:readOnly="true" ma:showField="CatchAllDataLabel" ma:web="f93055d0-54fd-4df1-8d28-cf0762f7b0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5137d6-cf63-4031-9a2c-c5ff07a88499" elementFormDefault="qualified">
    <xsd:import namespace="http://schemas.microsoft.com/office/2006/documentManagement/types"/>
    <xsd:import namespace="http://schemas.microsoft.com/office/infopath/2007/PartnerControls"/>
    <xsd:element name="NspDocumentAuthor" ma:index="11" ma:displayName="Nsp document author" ma:internalName="NspDocumentAutho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NspDocumentCategoryTaxHTField0" ma:index="12" nillable="true" ma:taxonomy="true" ma:internalName="NspDocumentCategoryTaxHTField0" ma:taxonomyFieldName="NspDocumentCategory" ma:displayName="Document Category" ma:fieldId="{05057a51-a6dd-49db-8d76-5e4d78efb620}" ma:sspId="b1137009-b451-4cd9-bce4-d1916c0a01ac" ma:termSetId="eeb2cd32-affe-41ba-8dcb-43ee7d4e45d7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spDocumentCategoryTaxHTField0 xmlns="465137d6-cf63-4031-9a2c-c5ff07a88499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Instrukcja</TermName>
          <TermId xmlns="http://schemas.microsoft.com/office/infopath/2007/PartnerControls">d65ada63-0054-4970-91d9-cd384281b956</TermId>
        </TermInfo>
      </Terms>
    </NspDocumentCategoryTaxHTField0>
    <NspDocumentAuthor xmlns="465137d6-cf63-4031-9a2c-c5ff07a88499">
      <UserInfo>
        <DisplayName>Anna Utrata</DisplayName>
        <AccountId>254</AccountId>
        <AccountType/>
      </UserInfo>
    </NspDocumentAuthor>
    <TaxKeywordTaxHTField xmlns="f93055d0-54fd-4df1-8d28-cf0762f7b0b9">
      <Terms xmlns="http://schemas.microsoft.com/office/infopath/2007/PartnerControls">
        <TermInfo xmlns="http://schemas.microsoft.com/office/infopath/2007/PartnerControls">
          <TermName xmlns="http://schemas.microsoft.com/office/infopath/2007/PartnerControls">ocena ryzyka zawodowego</TermName>
          <TermId xmlns="http://schemas.microsoft.com/office/infopath/2007/PartnerControls">af6126f1-e2b4-49b5-a275-3b8b0cbca0eb</TermId>
        </TermInfo>
      </Terms>
    </TaxKeywordTaxHTField>
    <nsp_loc_Title xmlns="http://schemas.microsoft.com/sharepoint/v3" xsi:nil="true"/>
    <TaxCatchAll xmlns="f93055d0-54fd-4df1-8d28-cf0762f7b0b9">
      <Value>999</Value>
      <Value>11</Value>
    </TaxCatchAll>
  </documentManagement>
</p:properties>
</file>

<file path=customXml/itemProps1.xml><?xml version="1.0" encoding="utf-8"?>
<ds:datastoreItem xmlns:ds="http://schemas.openxmlformats.org/officeDocument/2006/customXml" ds:itemID="{0EF0B1EE-3385-4564-918C-02E7A02EA1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93055d0-54fd-4df1-8d28-cf0762f7b0b9"/>
    <ds:schemaRef ds:uri="465137d6-cf63-4031-9a2c-c5ff07a884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3D81A8-E53D-4521-99F1-89CAFCBB65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38573F-1A62-41B5-B0E5-292DF4B5435A}">
  <ds:schemaRefs>
    <ds:schemaRef ds:uri="http://schemas.microsoft.com/office/2006/documentManagement/types"/>
    <ds:schemaRef ds:uri="http://purl.org/dc/elements/1.1/"/>
    <ds:schemaRef ds:uri="http://purl.org/dc/terms/"/>
    <ds:schemaRef ds:uri="http://purl.org/dc/dcmitype/"/>
    <ds:schemaRef ds:uri="http://www.w3.org/XML/1998/namespace"/>
    <ds:schemaRef ds:uri="http://schemas.microsoft.com/office/2006/metadata/properties"/>
    <ds:schemaRef ds:uri="http://schemas.microsoft.com/sharepoint/v3"/>
    <ds:schemaRef ds:uri="f93055d0-54fd-4df1-8d28-cf0762f7b0b9"/>
    <ds:schemaRef ds:uri="465137d6-cf63-4031-9a2c-c5ff07a88499"/>
    <ds:schemaRef ds:uri="http://schemas.openxmlformats.org/package/2006/metadata/core-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skanska35_listKRS_HQ_Warszawa_2</ap:Template>
  <ap:Application>Microsoft Office Word</ap:Application>
  <ap:DocSecurity>0</ap:DocSecurity>
  <ap:ScaleCrop>false</ap:ScaleCrop>
  <ap:Company>SKANSKA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F9 Instrukcja Bezpiecznego Wykonywania Robót Budowlanych</dc:title>
  <dc:creator>Slowiak Rafał</dc:creator>
  <keywords>ocena ryzyka zawodowego</keywords>
  <lastModifiedBy>Paulina Zia</lastModifiedBy>
  <revision>19</revision>
  <lastPrinted>2005-02-07T12:17:00.0000000Z</lastPrinted>
  <dcterms:created xsi:type="dcterms:W3CDTF">2015-03-13T08:09:00.0000000Z</dcterms:created>
  <dcterms:modified xsi:type="dcterms:W3CDTF">2017-08-04T10:27:15.0013895Z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0x01010075E75B1E97C745A897C7374EA122E874004E9F84CC49E3384AB5660D5E2E6ED731</vt:lpwstr>
  </property>
  <property fmtid="{D5CDD505-2E9C-101B-9397-08002B2CF9AE}" pid="3" name="TaxKeyword">
    <vt:lpwstr>999;#ocena ryzyka zawodowego|af6126f1-e2b4-49b5-a275-3b8b0cbca0eb</vt:lpwstr>
  </property>
  <property fmtid="{D5CDD505-2E9C-101B-9397-08002B2CF9AE}" pid="4" name="NspDocumentCategory">
    <vt:lpwstr>11;#Instrukcja|d65ada63-0054-4970-91d9-cd384281b956</vt:lpwstr>
  </property>
</Properties>
</file>