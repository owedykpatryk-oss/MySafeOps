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xmlns:wp14="http://schemas.microsoft.com/office/word/2010/wordml" w:rsidRPr="00056459" w:rsidR="00DF4E47" w:rsidP="00DF4E47" w:rsidRDefault="00DF4E47" w14:paraId="4EDD0544" wp14:textId="77777777">
      <w:pPr>
        <w:jc w:val="center"/>
        <w:rPr>
          <w:rFonts w:ascii="Arial" w:hAnsi="Arial" w:cs="Arial"/>
          <w:b/>
          <w:sz w:val="32"/>
          <w:szCs w:val="32"/>
        </w:rPr>
      </w:pPr>
    </w:p>
    <w:p xmlns:wp14="http://schemas.microsoft.com/office/word/2010/wordml" w:rsidRPr="00056459" w:rsidR="00DF4E47" w:rsidP="00DF4E47" w:rsidRDefault="00DF4E47" w14:paraId="52AAE5C4" wp14:textId="77777777">
      <w:pPr>
        <w:jc w:val="center"/>
        <w:rPr>
          <w:rFonts w:ascii="Arial" w:hAnsi="Arial" w:cs="Arial"/>
          <w:b/>
          <w:sz w:val="32"/>
          <w:szCs w:val="32"/>
        </w:rPr>
      </w:pPr>
    </w:p>
    <w:p xmlns:wp14="http://schemas.microsoft.com/office/word/2010/wordml" w:rsidRPr="00056459" w:rsidR="00DF4E47" w:rsidP="00DF4E47" w:rsidRDefault="00DF4E47" w14:paraId="30E8B22C" wp14:textId="77777777">
      <w:pPr>
        <w:jc w:val="center"/>
        <w:rPr>
          <w:rFonts w:ascii="Arial" w:hAnsi="Arial" w:cs="Arial"/>
          <w:b/>
          <w:sz w:val="32"/>
          <w:szCs w:val="32"/>
        </w:rPr>
      </w:pPr>
    </w:p>
    <w:p xmlns:wp14="http://schemas.microsoft.com/office/word/2010/wordml" w:rsidRPr="00056459" w:rsidR="00033EC1" w:rsidP="00033EC1" w:rsidRDefault="00385551" w14:paraId="430F9404" wp14:textId="77777777">
      <w:pPr>
        <w:jc w:val="center"/>
        <w:rPr>
          <w:rFonts w:ascii="Arial" w:hAnsi="Arial" w:cs="Arial"/>
          <w:b/>
          <w:sz w:val="32"/>
          <w:szCs w:val="32"/>
        </w:rPr>
      </w:pPr>
      <w:r w:rsidRPr="00056459">
        <w:rPr>
          <w:rFonts w:ascii="Arial" w:hAnsi="Arial" w:cs="Arial"/>
          <w:b/>
          <w:sz w:val="32"/>
          <w:szCs w:val="32"/>
        </w:rPr>
        <w:t>Instruk</w:t>
      </w:r>
      <w:r w:rsidR="00D127E5">
        <w:rPr>
          <w:rFonts w:ascii="Arial" w:hAnsi="Arial" w:cs="Arial"/>
          <w:b/>
          <w:sz w:val="32"/>
          <w:szCs w:val="32"/>
        </w:rPr>
        <w:t xml:space="preserve">cja Bezpiecznego Wykonywania </w:t>
      </w:r>
      <w:r w:rsidRPr="00056459">
        <w:rPr>
          <w:rFonts w:ascii="Arial" w:hAnsi="Arial" w:cs="Arial"/>
          <w:b/>
          <w:sz w:val="32"/>
          <w:szCs w:val="32"/>
        </w:rPr>
        <w:t xml:space="preserve">Robót </w:t>
      </w:r>
      <w:r w:rsidRPr="00056459" w:rsidR="00DF4E47">
        <w:rPr>
          <w:rFonts w:ascii="Arial" w:hAnsi="Arial" w:cs="Arial"/>
          <w:b/>
          <w:sz w:val="32"/>
          <w:szCs w:val="32"/>
        </w:rPr>
        <w:t>(IBWR)</w:t>
      </w:r>
    </w:p>
    <w:p xmlns:wp14="http://schemas.microsoft.com/office/word/2010/wordml" w:rsidRPr="00056459" w:rsidR="00033EC1" w:rsidP="00033EC1" w:rsidRDefault="00033EC1" w14:paraId="707430FA" wp14:textId="77777777">
      <w:pPr>
        <w:jc w:val="center"/>
        <w:rPr>
          <w:rFonts w:ascii="Arial" w:hAnsi="Arial" w:cs="Arial"/>
          <w:b/>
          <w:sz w:val="32"/>
          <w:szCs w:val="32"/>
        </w:rPr>
      </w:pPr>
      <w:r w:rsidRPr="00056459">
        <w:rPr>
          <w:rFonts w:ascii="Arial" w:hAnsi="Arial" w:cs="Arial"/>
          <w:b/>
          <w:sz w:val="32"/>
          <w:szCs w:val="32"/>
        </w:rPr>
        <w:t xml:space="preserve"> 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809"/>
        <w:gridCol w:w="7477"/>
      </w:tblGrid>
      <w:tr xmlns:wp14="http://schemas.microsoft.com/office/word/2010/wordml" w:rsidRPr="00056459" w:rsidR="00033EC1" w:rsidTr="1C60012E" w14:paraId="181C0866" wp14:textId="77777777">
        <w:trPr>
          <w:trHeight w:val="410"/>
        </w:trPr>
        <w:tc>
          <w:tcPr>
            <w:tcW w:w="9288" w:type="dxa"/>
            <w:gridSpan w:val="2"/>
            <w:shd w:val="clear" w:color="auto" w:fill="auto"/>
            <w:tcMar/>
            <w:vAlign w:val="center"/>
          </w:tcPr>
          <w:p w:rsidRPr="00513063" w:rsidR="00033EC1" w:rsidP="00513063" w:rsidRDefault="00033EC1" w14:paraId="536C4B3F" wp14:textId="77777777">
            <w:pPr>
              <w:keepNext/>
              <w:keepLines/>
              <w:spacing w:before="480" w:after="200" w:line="276" w:lineRule="auto"/>
              <w:jc w:val="center"/>
              <w:outlineLvl w:val="0"/>
              <w:rPr>
                <w:rFonts w:ascii="Arial" w:hAnsi="Arial" w:eastAsia="Calibri" w:cs="Arial"/>
                <w:b/>
                <w:sz w:val="28"/>
                <w:szCs w:val="28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sz w:val="32"/>
                <w:szCs w:val="22"/>
                <w:lang w:eastAsia="en-US"/>
              </w:rPr>
              <w:t>Dane inwestycji</w:t>
            </w:r>
          </w:p>
        </w:tc>
      </w:tr>
      <w:tr xmlns:wp14="http://schemas.microsoft.com/office/word/2010/wordml" w:rsidRPr="00056459" w:rsidR="00033EC1" w:rsidTr="1C60012E" w14:paraId="7DBA0160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224110B3" wp14:textId="77777777">
            <w:pPr>
              <w:rPr>
                <w:rFonts w:ascii="Arial" w:hAnsi="Arial" w:cs="Arial"/>
                <w:b/>
                <w:bCs/>
                <w:color w:val="365F91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Rodzaj robót: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00513063" w:rsidRDefault="00467899" w14:paraId="06FAAE42" wp14:textId="77777777">
            <w:pPr>
              <w:jc w:val="center"/>
              <w:rPr>
                <w:rFonts w:ascii="Arial" w:hAnsi="Arial" w:eastAsia="Calibri" w:cs="Arial"/>
                <w:sz w:val="28"/>
                <w:szCs w:val="28"/>
                <w:lang w:eastAsia="en-US"/>
              </w:rPr>
            </w:pPr>
            <w:r>
              <w:rPr>
                <w:rFonts w:ascii="Arial" w:hAnsi="Arial" w:eastAsia="Calibri" w:cs="Arial"/>
                <w:sz w:val="28"/>
                <w:szCs w:val="28"/>
                <w:lang w:eastAsia="en-US"/>
              </w:rPr>
              <w:t>Roboty ziemne</w:t>
            </w:r>
          </w:p>
        </w:tc>
      </w:tr>
      <w:tr xmlns:wp14="http://schemas.microsoft.com/office/word/2010/wordml" w:rsidRPr="00056459" w:rsidR="00033EC1" w:rsidTr="1C60012E" w14:paraId="26EDBA1C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421ACC6B" wp14:textId="77777777">
            <w:pPr>
              <w:rPr>
                <w:rFonts w:ascii="Arial" w:hAnsi="Arial" w:cs="Arial"/>
                <w:b/>
                <w:bCs/>
                <w:color w:val="365F91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Nazwa i adres inwestycji: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1C60012E" w:rsidRDefault="00033EC1" wp14:noSpellErr="1" w14:paraId="1F4D966C" wp14:textId="3CFCBBFB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„Projekt i budowa drogi ekspresowej S-5 na odcinku od węzła Szubin (z węzłem) do węzła Jaroszewo (z węzłem) o długości około 19,3 km”</w:t>
            </w:r>
          </w:p>
          <w:p w:rsidRPr="00513063" w:rsidR="00033EC1" w:rsidP="1C60012E" w:rsidRDefault="00033EC1" w14:paraId="3B65F8CF" wp14:textId="51C2C5AD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</w:p>
          <w:p w:rsidRPr="00513063" w:rsidR="00033EC1" w:rsidP="1C60012E" w:rsidRDefault="00033EC1" wp14:noSpellErr="1" w14:paraId="2CAFDC29" wp14:textId="7230DDB5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Biuro </w:t>
            </w:r>
            <w:proofErr w:type="gramStart"/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Budowy:  ul.</w:t>
            </w:r>
            <w:proofErr w:type="gramEnd"/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Ułańska 9a , Kołaczkowo 89-200 Szubin</w:t>
            </w:r>
          </w:p>
          <w:p w:rsidRPr="00513063" w:rsidR="00033EC1" w:rsidP="1C60012E" w:rsidRDefault="00033EC1" w14:paraId="509D3528" w14:noSpellErr="1" wp14:textId="3E8C2155">
            <w:pPr>
              <w:pStyle w:val="Normalny"/>
              <w:jc w:val="center"/>
              <w:rPr>
                <w:rFonts w:ascii="Arial" w:hAnsi="Arial" w:eastAsia="Arial" w:cs="Arial"/>
                <w:noProof w:val="0"/>
                <w:sz w:val="28"/>
                <w:szCs w:val="28"/>
                <w:lang w:val="pl-PL"/>
              </w:rPr>
            </w:pPr>
          </w:p>
        </w:tc>
      </w:tr>
      <w:tr xmlns:wp14="http://schemas.microsoft.com/office/word/2010/wordml" w:rsidRPr="00056459" w:rsidR="00033EC1" w:rsidTr="1C60012E" w14:paraId="1B8340FE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6BDAE576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Wykonawca: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00513063" w:rsidRDefault="00033EC1" w14:paraId="7B426CB8" wp14:textId="77777777">
            <w:pPr>
              <w:jc w:val="center"/>
              <w:rPr>
                <w:rFonts w:ascii="Arial" w:hAnsi="Arial" w:eastAsia="Calibri" w:cs="Arial"/>
                <w:sz w:val="28"/>
                <w:szCs w:val="28"/>
                <w:lang w:eastAsia="en-US"/>
              </w:rPr>
            </w:pPr>
          </w:p>
        </w:tc>
      </w:tr>
      <w:tr xmlns:wp14="http://schemas.microsoft.com/office/word/2010/wordml" w:rsidRPr="00056459" w:rsidR="00033EC1" w:rsidTr="1C60012E" w14:paraId="640964BD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033EC1" w:rsidRDefault="00033EC1" w14:paraId="1C95D777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Generalny wykonawca:</w:t>
            </w:r>
          </w:p>
        </w:tc>
        <w:tc>
          <w:tcPr>
            <w:tcW w:w="7479" w:type="dxa"/>
            <w:tcMar/>
            <w:vAlign w:val="center"/>
          </w:tcPr>
          <w:p w:rsidRPr="00513063" w:rsidR="00033EC1" w:rsidP="1C60012E" w:rsidRDefault="00033EC1" w14:paraId="24FFE2BE" wp14:textId="64331139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TRAKCJA </w:t>
            </w:r>
            <w:proofErr w:type="spellStart"/>
            <w:r w:rsidRPr="1C60012E" w:rsidR="1C60012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PRKiI</w:t>
            </w:r>
            <w:proofErr w:type="spellEnd"/>
            <w:r w:rsidRPr="1C60012E" w:rsidR="1C60012E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S.A.</w:t>
            </w:r>
          </w:p>
          <w:p w:rsidRPr="00513063" w:rsidR="00033EC1" w:rsidP="1C60012E" w:rsidRDefault="00033EC1" w14:paraId="03679CB0" w14:noSpellErr="1" wp14:textId="56E0E41A">
            <w:pPr>
              <w:pStyle w:val="Normalny"/>
              <w:jc w:val="center"/>
              <w:rPr>
                <w:rFonts w:ascii="Arial" w:hAnsi="Arial" w:eastAsia="Calibri" w:cs="Arial"/>
                <w:sz w:val="28"/>
                <w:szCs w:val="28"/>
                <w:lang w:eastAsia="en-US"/>
              </w:rPr>
            </w:pPr>
          </w:p>
        </w:tc>
      </w:tr>
    </w:tbl>
    <w:p xmlns:wp14="http://schemas.microsoft.com/office/word/2010/wordml" w:rsidRPr="00056459" w:rsidR="00033EC1" w:rsidP="00033EC1" w:rsidRDefault="00033EC1" w14:paraId="22D5689A" wp14:textId="77777777">
      <w:pPr>
        <w:jc w:val="center"/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033EC1" w:rsidRDefault="00033EC1" w14:paraId="16166255" wp14:textId="77777777">
      <w:pPr>
        <w:jc w:val="center"/>
        <w:rPr>
          <w:rFonts w:ascii="Arial" w:hAnsi="Arial" w:cs="Arial"/>
        </w:rPr>
      </w:pPr>
    </w:p>
    <w:tbl>
      <w:tblPr>
        <w:tblW w:w="93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4054"/>
        <w:gridCol w:w="1343"/>
        <w:gridCol w:w="2116"/>
      </w:tblGrid>
      <w:tr xmlns:wp14="http://schemas.microsoft.com/office/word/2010/wordml" w:rsidRPr="00056459" w:rsidR="00033EC1" w:rsidTr="00513063" w14:paraId="51BBEABB" wp14:textId="77777777">
        <w:trPr>
          <w:trHeight w:val="567"/>
        </w:trPr>
        <w:tc>
          <w:tcPr>
            <w:tcW w:w="9322" w:type="dxa"/>
            <w:gridSpan w:val="4"/>
            <w:shd w:val="clear" w:color="auto" w:fill="D9D9D9"/>
            <w:vAlign w:val="center"/>
          </w:tcPr>
          <w:p w:rsidRPr="00513063" w:rsidR="00033EC1" w:rsidP="00513063" w:rsidRDefault="00033EC1" w14:paraId="762FFD8E" wp14:textId="77777777">
            <w:pPr>
              <w:spacing w:after="200" w:line="276" w:lineRule="auto"/>
              <w:jc w:val="center"/>
              <w:rPr>
                <w:rFonts w:ascii="Arial" w:hAnsi="Arial" w:eastAsia="Calibri" w:cs="Arial"/>
                <w:b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sz w:val="32"/>
                <w:szCs w:val="22"/>
                <w:lang w:eastAsia="en-US"/>
              </w:rPr>
              <w:t>Wykonawca</w:t>
            </w:r>
          </w:p>
        </w:tc>
      </w:tr>
      <w:tr xmlns:wp14="http://schemas.microsoft.com/office/word/2010/wordml" w:rsidRPr="00056459" w:rsidR="00D127E5" w:rsidTr="00513063" w14:paraId="10A29668" wp14:textId="77777777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Pr="00513063" w:rsidR="00033EC1" w:rsidP="00513063" w:rsidRDefault="00033EC1" w14:paraId="04D8C4C1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4054" w:type="dxa"/>
            <w:shd w:val="pct15" w:color="auto" w:fill="auto"/>
            <w:vAlign w:val="center"/>
          </w:tcPr>
          <w:p w:rsidRPr="00513063" w:rsidR="00033EC1" w:rsidP="00513063" w:rsidRDefault="00033EC1" w14:paraId="1F705B66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Imię i nazwisko</w:t>
            </w:r>
          </w:p>
        </w:tc>
        <w:tc>
          <w:tcPr>
            <w:tcW w:w="1343" w:type="dxa"/>
            <w:shd w:val="pct15" w:color="auto" w:fill="auto"/>
            <w:vAlign w:val="center"/>
          </w:tcPr>
          <w:p w:rsidRPr="00513063" w:rsidR="00033EC1" w:rsidP="00513063" w:rsidRDefault="00033EC1" w14:paraId="00AFEA18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Data</w:t>
            </w:r>
          </w:p>
        </w:tc>
        <w:tc>
          <w:tcPr>
            <w:tcW w:w="2116" w:type="dxa"/>
            <w:shd w:val="pct15" w:color="auto" w:fill="auto"/>
            <w:vAlign w:val="center"/>
          </w:tcPr>
          <w:p w:rsidRPr="00513063" w:rsidR="00033EC1" w:rsidP="00513063" w:rsidRDefault="00033EC1" w14:paraId="25A11C01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Podpis</w:t>
            </w:r>
          </w:p>
        </w:tc>
      </w:tr>
      <w:tr xmlns:wp14="http://schemas.microsoft.com/office/word/2010/wordml" w:rsidRPr="00056459" w:rsidR="00033EC1" w:rsidTr="00513063" w14:paraId="349B716E" wp14:textId="77777777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Pr="00513063" w:rsidR="00033EC1" w:rsidP="00DA4946" w:rsidRDefault="00033EC1" w14:paraId="29B1B8E3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Opracował:</w:t>
            </w:r>
          </w:p>
        </w:tc>
        <w:tc>
          <w:tcPr>
            <w:tcW w:w="4054" w:type="dxa"/>
            <w:vAlign w:val="center"/>
          </w:tcPr>
          <w:p w:rsidRPr="00513063" w:rsidR="00033EC1" w:rsidP="00A16B8B" w:rsidRDefault="00033EC1" w14:paraId="6C0E605E" wp14:textId="77777777">
            <w:pPr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1343" w:type="dxa"/>
            <w:vAlign w:val="center"/>
          </w:tcPr>
          <w:p w:rsidRPr="00513063" w:rsidR="00033EC1" w:rsidP="00513063" w:rsidRDefault="00033EC1" w14:paraId="6EEB7314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2116" w:type="dxa"/>
            <w:vAlign w:val="center"/>
          </w:tcPr>
          <w:p w:rsidRPr="00513063" w:rsidR="00033EC1" w:rsidP="00513063" w:rsidRDefault="00033EC1" w14:paraId="483A22E6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1BDE28B9" wp14:textId="77777777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Pr="00513063" w:rsidR="00033EC1" w:rsidP="00DA4946" w:rsidRDefault="00033EC1" w14:paraId="39E18730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Nadzorujący realizację:</w:t>
            </w:r>
          </w:p>
        </w:tc>
        <w:tc>
          <w:tcPr>
            <w:tcW w:w="4054" w:type="dxa"/>
            <w:vAlign w:val="center"/>
          </w:tcPr>
          <w:p w:rsidRPr="00513063" w:rsidR="00033EC1" w:rsidP="00DA4946" w:rsidRDefault="00033EC1" w14:paraId="33D01DF7" wp14:textId="77777777">
            <w:pPr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1343" w:type="dxa"/>
            <w:vAlign w:val="center"/>
          </w:tcPr>
          <w:p w:rsidRPr="00513063" w:rsidR="00033EC1" w:rsidP="00513063" w:rsidRDefault="00033EC1" w14:paraId="17C78AA5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2116" w:type="dxa"/>
            <w:vAlign w:val="center"/>
          </w:tcPr>
          <w:p w:rsidRPr="00513063" w:rsidR="00033EC1" w:rsidP="00513063" w:rsidRDefault="00033EC1" w14:paraId="4685F2F6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4D1AB693" wp14:textId="77777777">
        <w:trPr>
          <w:trHeight w:val="567"/>
        </w:trPr>
        <w:tc>
          <w:tcPr>
            <w:tcW w:w="1809" w:type="dxa"/>
            <w:shd w:val="pct15" w:color="auto" w:fill="auto"/>
            <w:vAlign w:val="center"/>
          </w:tcPr>
          <w:p w:rsidRPr="00513063" w:rsidR="00033EC1" w:rsidP="00DA4946" w:rsidRDefault="00033EC1" w14:paraId="0297E79E" wp14:textId="77777777">
            <w:pPr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Zaakceptował:</w:t>
            </w:r>
          </w:p>
        </w:tc>
        <w:tc>
          <w:tcPr>
            <w:tcW w:w="4054" w:type="dxa"/>
            <w:vAlign w:val="center"/>
          </w:tcPr>
          <w:p w:rsidRPr="00513063" w:rsidR="00033EC1" w:rsidP="00DA4946" w:rsidRDefault="00033EC1" w14:paraId="738B06A0" wp14:textId="77777777">
            <w:pPr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1343" w:type="dxa"/>
            <w:vAlign w:val="center"/>
          </w:tcPr>
          <w:p w:rsidRPr="00513063" w:rsidR="00033EC1" w:rsidP="00513063" w:rsidRDefault="00033EC1" w14:paraId="06EA3522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2116" w:type="dxa"/>
            <w:vAlign w:val="center"/>
          </w:tcPr>
          <w:p w:rsidRPr="00513063" w:rsidR="00033EC1" w:rsidP="00513063" w:rsidRDefault="00033EC1" w14:paraId="4B8DD9C3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</w:tr>
    </w:tbl>
    <w:p xmlns:wp14="http://schemas.microsoft.com/office/word/2010/wordml" w:rsidRPr="00056459" w:rsidR="00033EC1" w:rsidP="00033EC1" w:rsidRDefault="00033EC1" w14:paraId="1205F180" wp14:textId="77777777">
      <w:pPr>
        <w:jc w:val="center"/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033EC1" w:rsidRDefault="00033EC1" w14:paraId="6011179D" wp14:textId="77777777">
      <w:pPr>
        <w:rPr>
          <w:rFonts w:ascii="Arial" w:hAnsi="Arial" w:cs="Arial"/>
        </w:rPr>
      </w:pPr>
    </w:p>
    <w:tbl>
      <w:tblPr>
        <w:tblW w:w="932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4394"/>
        <w:gridCol w:w="1417"/>
        <w:gridCol w:w="1702"/>
      </w:tblGrid>
      <w:tr xmlns:wp14="http://schemas.microsoft.com/office/word/2010/wordml" w:rsidRPr="00056459" w:rsidR="00033EC1" w:rsidTr="1C60012E" w14:paraId="6CBA2DBA" wp14:textId="77777777">
        <w:trPr>
          <w:trHeight w:val="567"/>
        </w:trPr>
        <w:tc>
          <w:tcPr>
            <w:tcW w:w="9322" w:type="dxa"/>
            <w:gridSpan w:val="4"/>
            <w:shd w:val="clear" w:color="auto" w:fill="D9D9D9" w:themeFill="background1" w:themeFillShade="D9"/>
            <w:tcMar/>
            <w:vAlign w:val="center"/>
          </w:tcPr>
          <w:p w:rsidRPr="00513063" w:rsidR="00033EC1" w:rsidP="00513063" w:rsidRDefault="00033EC1" w14:paraId="0D003B82" wp14:textId="77777777">
            <w:pPr>
              <w:spacing w:after="200" w:line="276" w:lineRule="auto"/>
              <w:jc w:val="center"/>
              <w:rPr>
                <w:rFonts w:ascii="Arial" w:hAnsi="Arial" w:eastAsia="Calibri" w:cs="Arial"/>
                <w:b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sz w:val="32"/>
                <w:szCs w:val="22"/>
                <w:lang w:eastAsia="en-US"/>
              </w:rPr>
              <w:t>Generalny Wykonawca</w:t>
            </w:r>
          </w:p>
        </w:tc>
      </w:tr>
      <w:tr xmlns:wp14="http://schemas.microsoft.com/office/word/2010/wordml" w:rsidRPr="00056459" w:rsidR="00D127E5" w:rsidTr="1C60012E" w14:paraId="133C21AD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00513063" w:rsidRDefault="00033EC1" w14:paraId="5379D0BD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4394" w:type="dxa"/>
            <w:shd w:val="clear" w:color="auto" w:fill="auto"/>
            <w:tcMar/>
            <w:vAlign w:val="center"/>
          </w:tcPr>
          <w:p w:rsidRPr="00513063" w:rsidR="00033EC1" w:rsidP="00513063" w:rsidRDefault="00033EC1" w14:paraId="7F2FDD7E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Imię i nazwisko</w:t>
            </w:r>
          </w:p>
        </w:tc>
        <w:tc>
          <w:tcPr>
            <w:tcW w:w="1417" w:type="dxa"/>
            <w:shd w:val="clear" w:color="auto" w:fill="auto"/>
            <w:tcMar/>
            <w:vAlign w:val="center"/>
          </w:tcPr>
          <w:p w:rsidRPr="00513063" w:rsidR="00033EC1" w:rsidP="00513063" w:rsidRDefault="00033EC1" w14:paraId="5B0BF8AA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Data</w:t>
            </w:r>
          </w:p>
        </w:tc>
        <w:tc>
          <w:tcPr>
            <w:tcW w:w="1702" w:type="dxa"/>
            <w:shd w:val="clear" w:color="auto" w:fill="auto"/>
            <w:tcMar/>
            <w:vAlign w:val="center"/>
          </w:tcPr>
          <w:p w:rsidRPr="00513063" w:rsidR="00033EC1" w:rsidP="00513063" w:rsidRDefault="00033EC1" w14:paraId="3551382A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  <w:r w:rsidRPr="00513063">
              <w:rPr>
                <w:rFonts w:ascii="Arial" w:hAnsi="Arial" w:eastAsia="Calibri" w:cs="Arial"/>
                <w:lang w:eastAsia="en-US"/>
              </w:rPr>
              <w:t>Podpis</w:t>
            </w:r>
          </w:p>
        </w:tc>
      </w:tr>
      <w:tr xmlns:wp14="http://schemas.microsoft.com/office/word/2010/wordml" w:rsidRPr="00056459" w:rsidR="00033EC1" w:rsidTr="1C60012E" w14:paraId="511B365E" wp14:textId="77777777">
        <w:trPr>
          <w:trHeight w:val="567"/>
        </w:trPr>
        <w:tc>
          <w:tcPr>
            <w:tcW w:w="1809" w:type="dxa"/>
            <w:shd w:val="clear" w:color="auto" w:fill="auto"/>
            <w:tcMar/>
            <w:vAlign w:val="center"/>
          </w:tcPr>
          <w:p w:rsidRPr="00513063" w:rsidR="00033EC1" w:rsidP="1C60012E" w:rsidRDefault="00033EC1" w14:paraId="445D52D7" w14:noSpellErr="1" wp14:textId="74F2826D">
            <w:pPr>
              <w:pStyle w:val="Normalny"/>
              <w:spacing w:line="300" w:lineRule="exact"/>
              <w:rPr>
                <w:rFonts w:ascii="Arial" w:hAnsi="Arial" w:eastAsia="Calibri" w:cs="Arial"/>
                <w:lang w:eastAsia="en-US"/>
              </w:rPr>
            </w:pPr>
            <w:r w:rsidRPr="1C60012E" w:rsidR="1C60012E">
              <w:rPr>
                <w:rFonts w:ascii="Calibri Light" w:hAnsi="Calibri Light" w:eastAsia="Calibri Light" w:cs="Calibri Light"/>
                <w:noProof w:val="0"/>
                <w:color w:val="00B050"/>
                <w:sz w:val="22"/>
                <w:szCs w:val="22"/>
                <w:lang w:val="pl-PL"/>
              </w:rPr>
              <w:t>Przyjął:</w:t>
            </w:r>
          </w:p>
        </w:tc>
        <w:tc>
          <w:tcPr>
            <w:tcW w:w="4394" w:type="dxa"/>
            <w:tcMar/>
            <w:vAlign w:val="center"/>
          </w:tcPr>
          <w:p w:rsidRPr="00513063" w:rsidR="00033EC1" w:rsidP="00DA4946" w:rsidRDefault="00033EC1" w14:paraId="48A8D789" wp14:textId="77777777">
            <w:pPr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1417" w:type="dxa"/>
            <w:tcMar/>
            <w:vAlign w:val="center"/>
          </w:tcPr>
          <w:p w:rsidRPr="00513063" w:rsidR="00033EC1" w:rsidP="00513063" w:rsidRDefault="00033EC1" w14:paraId="7D211A88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  <w:tc>
          <w:tcPr>
            <w:tcW w:w="1702" w:type="dxa"/>
            <w:tcMar/>
            <w:vAlign w:val="center"/>
          </w:tcPr>
          <w:p w:rsidRPr="00513063" w:rsidR="00033EC1" w:rsidP="00513063" w:rsidRDefault="00033EC1" w14:paraId="5C7AE835" wp14:textId="77777777">
            <w:pPr>
              <w:jc w:val="center"/>
              <w:rPr>
                <w:rFonts w:ascii="Arial" w:hAnsi="Arial" w:eastAsia="Calibri" w:cs="Arial"/>
                <w:lang w:eastAsia="en-US"/>
              </w:rPr>
            </w:pPr>
          </w:p>
        </w:tc>
      </w:tr>
    </w:tbl>
    <w:p w:rsidR="1C60012E" w:rsidRDefault="1C60012E" w14:paraId="11F9A54F" w14:textId="35BC33BF"/>
    <w:p xmlns:wp14="http://schemas.microsoft.com/office/word/2010/wordml" w:rsidRPr="00056459" w:rsidR="00033EC1" w:rsidP="00033EC1" w:rsidRDefault="00033EC1" w14:paraId="788F57CF" wp14:textId="77777777">
      <w:pPr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P="00033EC1" w:rsidRDefault="00033EC1" w14:paraId="1AEC4DE3" wp14:textId="77777777">
      <w:pPr>
        <w:rPr>
          <w:rFonts w:ascii="Arial" w:hAnsi="Arial" w:cs="Arial"/>
          <w:sz w:val="28"/>
          <w:szCs w:val="28"/>
        </w:rPr>
      </w:pPr>
    </w:p>
    <w:p xmlns:wp14="http://schemas.microsoft.com/office/word/2010/wordml" w:rsidRPr="00056459" w:rsidR="00033EC1" w:rsidRDefault="00033EC1" w14:paraId="38024707" wp14:textId="77777777">
      <w:pPr>
        <w:rPr>
          <w:rFonts w:ascii="Arial" w:hAnsi="Arial" w:eastAsia="Calibri" w:cs="Arial"/>
          <w:b/>
          <w:lang w:eastAsia="en-US"/>
        </w:rPr>
      </w:pPr>
      <w:r w:rsidRPr="00056459">
        <w:rPr>
          <w:rFonts w:ascii="Arial" w:hAnsi="Arial" w:cs="Arial"/>
          <w:b/>
        </w:rPr>
        <w:br w:type="page"/>
      </w:r>
    </w:p>
    <w:p xmlns:wp14="http://schemas.microsoft.com/office/word/2010/wordml" w:rsidRPr="00056459" w:rsidR="00033EC1" w:rsidP="00033EC1" w:rsidRDefault="00033EC1" w14:paraId="79E0A984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lastRenderedPageBreak/>
        <w:t>Planowany termin wykonywania robót</w:t>
      </w:r>
    </w:p>
    <w:p xmlns:wp14="http://schemas.microsoft.com/office/word/2010/wordml" w:rsidRPr="00056459" w:rsidR="00033EC1" w:rsidP="1C60012E" w:rsidRDefault="00033EC1" w14:paraId="34BF0C6F" wp14:textId="77777777" wp14:noSpellErr="1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1C60012E" w:rsidR="1C60012E">
        <w:rPr>
          <w:rFonts w:ascii="Arial" w:hAnsi="Arial" w:cs="Arial"/>
          <w:sz w:val="24"/>
          <w:szCs w:val="24"/>
        </w:rPr>
        <w:t>pr</w:t>
      </w:r>
      <w:r w:rsidRPr="1C60012E" w:rsidR="1C60012E">
        <w:rPr>
          <w:rFonts w:ascii="Arial" w:hAnsi="Arial" w:cs="Arial"/>
          <w:sz w:val="24"/>
          <w:szCs w:val="24"/>
        </w:rPr>
        <w:t xml:space="preserve">ace wykonywane będą w okresie </w:t>
      </w:r>
      <w:r w:rsidRPr="1C60012E" w:rsidR="1C60012E">
        <w:rPr>
          <w:rFonts w:ascii="Arial" w:hAnsi="Arial" w:cs="Arial"/>
          <w:sz w:val="24"/>
          <w:szCs w:val="24"/>
        </w:rPr>
        <w:t xml:space="preserve"> </w:t>
      </w: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od …7:00. do …</w:t>
      </w:r>
      <w:r w:rsidRPr="1C60012E" w:rsidR="1C60012E">
        <w:rPr>
          <w:rFonts w:ascii="Arial" w:hAnsi="Arial" w:cs="Arial"/>
          <w:b w:val="1"/>
          <w:bCs w:val="1"/>
          <w:strike w:val="1"/>
          <w:sz w:val="24"/>
          <w:szCs w:val="24"/>
        </w:rPr>
        <w:t>17:00…</w:t>
      </w: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.</w:t>
      </w:r>
    </w:p>
    <w:p xmlns:wp14="http://schemas.microsoft.com/office/word/2010/wordml" w:rsidRPr="00056459" w:rsidR="00033EC1" w:rsidP="00033EC1" w:rsidRDefault="00033EC1" w14:paraId="61A1B9CD" wp14:textId="77777777">
      <w:pPr>
        <w:pStyle w:val="Akapitzlist"/>
        <w:spacing w:line="360" w:lineRule="auto"/>
        <w:ind w:left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planowane są następujące przerwy:</w:t>
      </w:r>
      <w:r w:rsidR="00A16B8B">
        <w:rPr>
          <w:rFonts w:ascii="Arial" w:hAnsi="Arial" w:cs="Arial"/>
          <w:sz w:val="24"/>
          <w:szCs w:val="24"/>
        </w:rPr>
        <w:t xml:space="preserve"> </w:t>
      </w:r>
      <w:r w:rsidRPr="00AA1829" w:rsidR="00A16B8B">
        <w:rPr>
          <w:rFonts w:ascii="Arial" w:hAnsi="Arial" w:cs="Arial"/>
          <w:b/>
          <w:sz w:val="24"/>
          <w:szCs w:val="24"/>
        </w:rPr>
        <w:t>w miarę potrzeb</w:t>
      </w:r>
    </w:p>
    <w:p xmlns:wp14="http://schemas.microsoft.com/office/word/2010/wordml" w:rsidRPr="00056459" w:rsidR="00033EC1" w:rsidP="00033EC1" w:rsidRDefault="00033EC1" w14:paraId="380AC77F" wp14:textId="77777777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 xml:space="preserve">prace wykonywane będą w </w:t>
      </w:r>
      <w:r w:rsidRPr="00A16B8B">
        <w:rPr>
          <w:rFonts w:ascii="Arial" w:hAnsi="Arial" w:cs="Arial"/>
          <w:b/>
          <w:sz w:val="24"/>
          <w:szCs w:val="24"/>
        </w:rPr>
        <w:t>dzień</w:t>
      </w:r>
    </w:p>
    <w:p xmlns:wp14="http://schemas.microsoft.com/office/word/2010/wordml" w:rsidRPr="00056459" w:rsidR="00033EC1" w:rsidP="00033EC1" w:rsidRDefault="00033EC1" w14:paraId="637AE213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Miejsce(a) wykonywania robót</w:t>
      </w:r>
    </w:p>
    <w:p xmlns:wp14="http://schemas.microsoft.com/office/word/2010/wordml" w:rsidR="00033EC1" w:rsidP="3366C146" w:rsidRDefault="00033EC1" w14:paraId="1D8371C7" wp14:textId="77777777" wp14:noSpellErr="1">
      <w:pPr>
        <w:pStyle w:val="Akapitzlist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3366C146" w:rsidR="3366C146">
        <w:rPr>
          <w:rFonts w:ascii="Arial" w:hAnsi="Arial" w:cs="Arial"/>
          <w:strike w:val="1"/>
          <w:sz w:val="24"/>
          <w:szCs w:val="24"/>
        </w:rPr>
        <w:t>dokładne miejsce(a) wskazane na placu budowy</w:t>
      </w:r>
      <w:r w:rsidRPr="3366C146" w:rsidR="3366C146">
        <w:rPr>
          <w:rFonts w:ascii="Arial" w:hAnsi="Arial" w:cs="Arial"/>
          <w:sz w:val="24"/>
          <w:szCs w:val="24"/>
        </w:rPr>
        <w:t>:</w:t>
      </w:r>
    </w:p>
    <w:p xmlns:wp14="http://schemas.microsoft.com/office/word/2010/wordml" w:rsidRPr="00056459" w:rsidR="00A16B8B" w:rsidP="1C60012E" w:rsidRDefault="00A51E18" w14:paraId="4F7B20E3" wp14:noSpellErr="1" wp14:textId="7198F262">
      <w:pPr>
        <w:pStyle w:val="Akapitzlist"/>
        <w:spacing w:line="360" w:lineRule="auto"/>
        <w:ind w:left="284"/>
        <w:rPr>
          <w:rFonts w:ascii="Arial" w:hAnsi="Arial" w:cs="Arial"/>
          <w:color w:val="76923C" w:themeColor="accent3" w:themeTint="FF" w:themeShade="BF"/>
          <w:sz w:val="24"/>
          <w:szCs w:val="24"/>
        </w:rPr>
      </w:pP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T</w:t>
      </w: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eren budowy</w:t>
      </w:r>
      <w:r w:rsidRPr="1C60012E" w:rsidR="1C60012E">
        <w:rPr>
          <w:rFonts w:ascii="Arial" w:hAnsi="Arial" w:cs="Arial"/>
          <w:b w:val="1"/>
          <w:bCs w:val="1"/>
          <w:color w:val="76923C" w:themeColor="accent3" w:themeTint="FF" w:themeShade="BF"/>
          <w:sz w:val="24"/>
          <w:szCs w:val="24"/>
        </w:rPr>
        <w:t xml:space="preserve"> trasy S-5</w:t>
      </w:r>
    </w:p>
    <w:p xmlns:wp14="http://schemas.microsoft.com/office/word/2010/wordml" w:rsidR="00033EC1" w:rsidP="00033EC1" w:rsidRDefault="00033EC1" w14:paraId="00CFB512" wp14:textId="77777777">
      <w:pPr>
        <w:pStyle w:val="Akapitzlist"/>
        <w:numPr>
          <w:ilvl w:val="0"/>
          <w:numId w:val="18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wpływ na otoczenie miejsca pracy</w:t>
      </w:r>
      <w:r w:rsidR="006B52A2">
        <w:rPr>
          <w:rFonts w:ascii="Arial" w:hAnsi="Arial" w:cs="Arial"/>
          <w:sz w:val="24"/>
          <w:szCs w:val="24"/>
        </w:rPr>
        <w:t>:</w:t>
      </w:r>
    </w:p>
    <w:p xmlns:wp14="http://schemas.microsoft.com/office/word/2010/wordml" w:rsidRPr="00056459" w:rsidR="006B52A2" w:rsidP="1C60012E" w:rsidRDefault="006B52A2" w14:paraId="2F4A61F9" wp14:textId="77777777" wp14:noSpellErr="1">
      <w:pPr>
        <w:pStyle w:val="Akapitzlist"/>
        <w:spacing w:line="360" w:lineRule="auto"/>
        <w:ind w:left="284"/>
        <w:rPr>
          <w:rFonts w:ascii="Arial" w:hAnsi="Arial" w:cs="Arial"/>
          <w:sz w:val="24"/>
          <w:szCs w:val="24"/>
        </w:rPr>
      </w:pP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Prace prowadzone będą</w:t>
      </w: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 xml:space="preserve"> w obszarze obejmującym koronę drogi</w:t>
      </w:r>
    </w:p>
    <w:p xmlns:wp14="http://schemas.microsoft.com/office/word/2010/wordml" w:rsidR="006B52A2" w:rsidP="00033EC1" w:rsidRDefault="00033EC1" w14:paraId="0F2C2D33" wp14:textId="77777777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sposób dotarcia do miejsca pracy/dostęp</w:t>
      </w:r>
      <w:r w:rsidR="006B52A2">
        <w:rPr>
          <w:rFonts w:ascii="Arial" w:hAnsi="Arial" w:cs="Arial"/>
          <w:sz w:val="24"/>
          <w:szCs w:val="24"/>
        </w:rPr>
        <w:t xml:space="preserve"> :</w:t>
      </w:r>
    </w:p>
    <w:p xmlns:wp14="http://schemas.microsoft.com/office/word/2010/wordml" w:rsidRPr="006B52A2" w:rsidR="00033EC1" w:rsidP="1C60012E" w:rsidRDefault="006B52A2" w14:paraId="062E10F8" wp14:textId="77777777" wp14:noSpellErr="1">
      <w:pPr>
        <w:pStyle w:val="Akapitzlist"/>
        <w:spacing w:line="360" w:lineRule="auto"/>
        <w:ind w:left="284"/>
        <w:rPr>
          <w:rFonts w:ascii="Arial" w:hAnsi="Arial" w:cs="Arial"/>
          <w:b w:val="1"/>
          <w:bCs w:val="1"/>
          <w:sz w:val="24"/>
          <w:szCs w:val="24"/>
        </w:rPr>
      </w:pP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D</w:t>
      </w: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roga publiczna</w:t>
      </w: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, chodnik wzdłuż tej drog</w:t>
      </w: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i</w:t>
      </w:r>
    </w:p>
    <w:p xmlns:wp14="http://schemas.microsoft.com/office/word/2010/wordml" w:rsidR="006B52A2" w:rsidP="006B52A2" w:rsidRDefault="00033EC1" w14:paraId="642A0C0E" wp14:textId="77777777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droga ewakuacji</w:t>
      </w:r>
      <w:r w:rsidR="006B52A2">
        <w:rPr>
          <w:rFonts w:ascii="Arial" w:hAnsi="Arial" w:cs="Arial"/>
          <w:sz w:val="24"/>
          <w:szCs w:val="24"/>
        </w:rPr>
        <w:t>:</w:t>
      </w:r>
    </w:p>
    <w:p xmlns:wp14="http://schemas.microsoft.com/office/word/2010/wordml" w:rsidRPr="006B52A2" w:rsidR="00033EC1" w:rsidP="1C60012E" w:rsidRDefault="006B52A2" w14:paraId="30917ECA" wp14:textId="77777777" wp14:noSpellErr="1">
      <w:pPr>
        <w:pStyle w:val="Akapitzlist"/>
        <w:spacing w:line="360" w:lineRule="auto"/>
        <w:ind w:left="284"/>
        <w:rPr>
          <w:rFonts w:ascii="Arial" w:hAnsi="Arial" w:cs="Arial"/>
          <w:b w:val="1"/>
          <w:bCs w:val="1"/>
          <w:sz w:val="24"/>
          <w:szCs w:val="24"/>
        </w:rPr>
      </w:pP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W</w:t>
      </w: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yznaczony ciąg komunikacyjny</w:t>
      </w: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, chodnik wzdłuż tej drogi</w:t>
      </w:r>
      <w:r w:rsidRPr="1C60012E" w:rsidR="1C60012E">
        <w:rPr>
          <w:rFonts w:ascii="Arial" w:hAnsi="Arial" w:cs="Arial"/>
          <w:b w:val="1"/>
          <w:bCs w:val="1"/>
          <w:sz w:val="24"/>
          <w:szCs w:val="24"/>
          <w:highlight w:val="cyan"/>
        </w:rPr>
        <w:t>, wyznaczone miejsce zbiórk</w:t>
      </w: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i</w:t>
      </w:r>
    </w:p>
    <w:p xmlns:wp14="http://schemas.microsoft.com/office/word/2010/wordml" w:rsidRPr="00A51E18" w:rsidR="00A51E18" w:rsidP="00A16B8B" w:rsidRDefault="00033EC1" w14:paraId="181E9706" wp14:textId="77777777">
      <w:pPr>
        <w:pStyle w:val="Akapitzlist"/>
        <w:numPr>
          <w:ilvl w:val="0"/>
          <w:numId w:val="16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mi</w:t>
      </w:r>
      <w:r w:rsidR="00443C53">
        <w:rPr>
          <w:rFonts w:ascii="Arial" w:hAnsi="Arial" w:cs="Arial"/>
          <w:sz w:val="24"/>
          <w:szCs w:val="24"/>
        </w:rPr>
        <w:t xml:space="preserve">ejsce zbiórki podczas ewakuacji </w:t>
      </w:r>
      <w:r w:rsidR="00A51E18">
        <w:rPr>
          <w:rFonts w:ascii="Arial" w:hAnsi="Arial" w:cs="Arial"/>
          <w:sz w:val="24"/>
          <w:szCs w:val="24"/>
        </w:rPr>
        <w:t>:</w:t>
      </w:r>
    </w:p>
    <w:p xmlns:wp14="http://schemas.microsoft.com/office/word/2010/wordml" w:rsidRPr="00A16B8B" w:rsidR="00033EC1" w:rsidP="00A51E18" w:rsidRDefault="00A51E18" w14:paraId="12701FE4" wp14:textId="77777777">
      <w:pPr>
        <w:pStyle w:val="Akapitzlist"/>
        <w:spacing w:line="360" w:lineRule="auto"/>
        <w:ind w:left="284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Z</w:t>
      </w:r>
      <w:r w:rsidRPr="001748E2" w:rsidR="00A16B8B">
        <w:rPr>
          <w:rFonts w:ascii="Arial" w:hAnsi="Arial" w:cs="Arial"/>
          <w:b/>
          <w:sz w:val="24"/>
          <w:szCs w:val="24"/>
        </w:rPr>
        <w:t xml:space="preserve">aplecze lub bezpieczna odległość od miejsca zagrożenia </w:t>
      </w:r>
    </w:p>
    <w:p xmlns:wp14="http://schemas.microsoft.com/office/word/2010/wordml" w:rsidRPr="00056459" w:rsidR="00033EC1" w:rsidP="00033EC1" w:rsidRDefault="00033EC1" w14:paraId="6D73C86A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Wpływ warunków atmosferycznych na prace</w:t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548"/>
        <w:gridCol w:w="3146"/>
        <w:gridCol w:w="1896"/>
        <w:gridCol w:w="1848"/>
        <w:gridCol w:w="1848"/>
      </w:tblGrid>
      <w:tr xmlns:wp14="http://schemas.microsoft.com/office/word/2010/wordml" w:rsidRPr="00056459" w:rsidR="00513063" w:rsidTr="00513063" w14:paraId="52274B43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033EC1" w:rsidP="00513063" w:rsidRDefault="00033EC1" w14:paraId="356B93EF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Lp.</w:t>
            </w:r>
          </w:p>
        </w:tc>
        <w:tc>
          <w:tcPr>
            <w:tcW w:w="1694" w:type="pct"/>
            <w:vAlign w:val="center"/>
          </w:tcPr>
          <w:p w:rsidRPr="00513063" w:rsidR="00033EC1" w:rsidP="00513063" w:rsidRDefault="00033EC1" w14:paraId="4EA5C038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Czynnik</w:t>
            </w:r>
          </w:p>
        </w:tc>
        <w:tc>
          <w:tcPr>
            <w:tcW w:w="1021" w:type="pct"/>
            <w:vAlign w:val="center"/>
          </w:tcPr>
          <w:p w:rsidRPr="00513063" w:rsidR="00033EC1" w:rsidP="00513063" w:rsidRDefault="00033EC1" w14:paraId="36BD2834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Czy czynnik ma wpływ na bezpieczeństwo</w:t>
            </w: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br/>
            </w: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(tak/nie)</w:t>
            </w:r>
          </w:p>
        </w:tc>
        <w:tc>
          <w:tcPr>
            <w:tcW w:w="995" w:type="pct"/>
            <w:vAlign w:val="center"/>
          </w:tcPr>
          <w:p w:rsidRPr="00513063" w:rsidR="00033EC1" w:rsidP="00513063" w:rsidRDefault="00033EC1" w14:paraId="1DD03CB6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Określenie czynności na wykonanie których ma wpływ czynnik</w:t>
            </w:r>
          </w:p>
        </w:tc>
        <w:tc>
          <w:tcPr>
            <w:tcW w:w="995" w:type="pct"/>
            <w:vAlign w:val="center"/>
          </w:tcPr>
          <w:p w:rsidRPr="00513063" w:rsidR="00033EC1" w:rsidP="00513063" w:rsidRDefault="00033EC1" w14:paraId="03DCD00F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Uwagi (np. określenie granicznej siły wiatru itp.)</w:t>
            </w:r>
          </w:p>
        </w:tc>
      </w:tr>
      <w:tr xmlns:wp14="http://schemas.microsoft.com/office/word/2010/wordml" w:rsidRPr="00056459" w:rsidR="00513063" w:rsidTr="00F004A5" w14:paraId="5335512F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033EC1" w:rsidP="00513063" w:rsidRDefault="00033EC1" w14:paraId="3CC06CA7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1694" w:type="pct"/>
            <w:vAlign w:val="center"/>
          </w:tcPr>
          <w:p w:rsidRPr="00513063" w:rsidR="00033EC1" w:rsidP="00033EC1" w:rsidRDefault="00033EC1" w14:paraId="575535C1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Temperatura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513063" w:rsidR="00033EC1" w:rsidP="00ED32FD" w:rsidRDefault="00443C53" w14:paraId="77816EE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>
              <w:rPr>
                <w:rFonts w:ascii="Arial" w:hAnsi="Arial" w:eastAsia="Calibri" w:cs="Arial"/>
                <w:sz w:val="22"/>
                <w:szCs w:val="22"/>
                <w:lang w:eastAsia="en-US"/>
              </w:rPr>
              <w:t>TAK</w:t>
            </w:r>
          </w:p>
        </w:tc>
        <w:tc>
          <w:tcPr>
            <w:tcW w:w="995" w:type="pct"/>
            <w:vAlign w:val="center"/>
          </w:tcPr>
          <w:p w:rsidRPr="00F004A5" w:rsidR="00033EC1" w:rsidP="00F004A5" w:rsidRDefault="00CD4C1C" w14:paraId="084F23B3" wp14:textId="77777777">
            <w:pPr>
              <w:jc w:val="center"/>
              <w:rPr>
                <w:rFonts w:ascii="Arial" w:hAnsi="Arial" w:eastAsia="Calibri" w:cs="Arial"/>
                <w:sz w:val="16"/>
                <w:szCs w:val="16"/>
                <w:lang w:eastAsia="en-US"/>
              </w:rPr>
            </w:pPr>
            <w:r>
              <w:rPr>
                <w:rFonts w:ascii="Arial" w:hAnsi="Arial" w:eastAsia="Calibri" w:cs="Arial"/>
                <w:sz w:val="16"/>
                <w:szCs w:val="16"/>
                <w:lang w:eastAsia="en-US"/>
              </w:rPr>
              <w:t>Samopoczucie, dokładność wykonania robót</w:t>
            </w:r>
          </w:p>
        </w:tc>
        <w:tc>
          <w:tcPr>
            <w:tcW w:w="995" w:type="pct"/>
          </w:tcPr>
          <w:p w:rsidRPr="00513063" w:rsidR="00033EC1" w:rsidP="00DA4946" w:rsidRDefault="00033EC1" w14:paraId="7C16E0FE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DF026B" w:rsidTr="00F004A5" w14:paraId="6B2BC94F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DF026B" w:rsidP="00513063" w:rsidRDefault="00DF026B" w14:paraId="45BFD762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1694" w:type="pct"/>
            <w:vAlign w:val="center"/>
          </w:tcPr>
          <w:p w:rsidRPr="00513063" w:rsidR="00DF026B" w:rsidP="00033EC1" w:rsidRDefault="00DF026B" w14:paraId="3DCBA52F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Wiatr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513063" w:rsidR="00DF026B" w:rsidP="00ED32FD" w:rsidRDefault="00DF026B" w14:paraId="52FE81F3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>
              <w:rPr>
                <w:rFonts w:ascii="Arial" w:hAnsi="Arial" w:eastAsia="Calibri" w:cs="Arial"/>
                <w:sz w:val="22"/>
                <w:szCs w:val="22"/>
                <w:lang w:eastAsia="en-US"/>
              </w:rPr>
              <w:t>TAK</w:t>
            </w:r>
          </w:p>
        </w:tc>
        <w:tc>
          <w:tcPr>
            <w:tcW w:w="995" w:type="pct"/>
            <w:vAlign w:val="center"/>
          </w:tcPr>
          <w:p w:rsidRPr="00F004A5" w:rsidR="00DF026B" w:rsidP="009C2D9B" w:rsidRDefault="00DF026B" w14:paraId="7719A39C" wp14:textId="77777777">
            <w:pPr>
              <w:jc w:val="center"/>
              <w:rPr>
                <w:rFonts w:ascii="Arial" w:hAnsi="Arial" w:eastAsia="Calibri" w:cs="Arial"/>
                <w:sz w:val="16"/>
                <w:szCs w:val="16"/>
                <w:lang w:eastAsia="en-US"/>
              </w:rPr>
            </w:pPr>
            <w:r w:rsidRPr="00F004A5">
              <w:rPr>
                <w:rFonts w:ascii="Arial" w:hAnsi="Arial" w:eastAsia="Calibri" w:cs="Arial"/>
                <w:sz w:val="16"/>
                <w:szCs w:val="16"/>
                <w:lang w:eastAsia="en-US"/>
              </w:rPr>
              <w:t xml:space="preserve">Stabilność </w:t>
            </w:r>
            <w:r>
              <w:rPr>
                <w:rFonts w:ascii="Arial" w:hAnsi="Arial" w:eastAsia="Calibri" w:cs="Arial"/>
                <w:sz w:val="16"/>
                <w:szCs w:val="16"/>
                <w:lang w:eastAsia="en-US"/>
              </w:rPr>
              <w:t>maszyn, unoszący się kurz</w:t>
            </w:r>
          </w:p>
        </w:tc>
        <w:tc>
          <w:tcPr>
            <w:tcW w:w="995" w:type="pct"/>
          </w:tcPr>
          <w:p w:rsidRPr="00513063" w:rsidR="00DF026B" w:rsidP="00DA4946" w:rsidRDefault="00DF026B" w14:paraId="280ED096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DF026B" w:rsidTr="00F004A5" w14:paraId="72D98435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DF026B" w:rsidP="00513063" w:rsidRDefault="00DF026B" w14:paraId="58412F12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3.</w:t>
            </w:r>
          </w:p>
        </w:tc>
        <w:tc>
          <w:tcPr>
            <w:tcW w:w="1694" w:type="pct"/>
            <w:vAlign w:val="center"/>
          </w:tcPr>
          <w:p w:rsidRPr="00513063" w:rsidR="00DF026B" w:rsidP="00033EC1" w:rsidRDefault="00DF026B" w14:paraId="319A67DF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 xml:space="preserve">Opady 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513063" w:rsidR="00DF026B" w:rsidP="00ED32FD" w:rsidRDefault="00DF026B" w14:paraId="1B6F093E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>
              <w:rPr>
                <w:rFonts w:ascii="Arial" w:hAnsi="Arial" w:eastAsia="Calibri" w:cs="Arial"/>
                <w:sz w:val="22"/>
                <w:szCs w:val="22"/>
                <w:lang w:eastAsia="en-US"/>
              </w:rPr>
              <w:t>TAK</w:t>
            </w:r>
          </w:p>
        </w:tc>
        <w:tc>
          <w:tcPr>
            <w:tcW w:w="995" w:type="pct"/>
            <w:vAlign w:val="center"/>
          </w:tcPr>
          <w:p w:rsidRPr="00F004A5" w:rsidR="00DF026B" w:rsidP="009C2D9B" w:rsidRDefault="00DF026B" w14:paraId="1BB4FB6B" wp14:textId="77777777">
            <w:pPr>
              <w:jc w:val="center"/>
              <w:rPr>
                <w:rFonts w:ascii="Arial" w:hAnsi="Arial" w:eastAsia="Calibri" w:cs="Arial"/>
                <w:sz w:val="16"/>
                <w:szCs w:val="16"/>
                <w:lang w:eastAsia="en-US"/>
              </w:rPr>
            </w:pPr>
            <w:r w:rsidRPr="00F004A5">
              <w:rPr>
                <w:rFonts w:ascii="Arial" w:hAnsi="Arial" w:eastAsia="Calibri" w:cs="Arial"/>
                <w:sz w:val="16"/>
                <w:szCs w:val="16"/>
                <w:lang w:eastAsia="en-US"/>
              </w:rPr>
              <w:t>Niebezpieczeństwo poślizgu</w:t>
            </w:r>
            <w:r>
              <w:rPr>
                <w:rFonts w:ascii="Arial" w:hAnsi="Arial" w:eastAsia="Calibri" w:cs="Arial"/>
                <w:sz w:val="16"/>
                <w:szCs w:val="16"/>
                <w:lang w:eastAsia="en-US"/>
              </w:rPr>
              <w:t xml:space="preserve">, osunięcie się skarp </w:t>
            </w:r>
          </w:p>
        </w:tc>
        <w:tc>
          <w:tcPr>
            <w:tcW w:w="995" w:type="pct"/>
          </w:tcPr>
          <w:p w:rsidRPr="00513063" w:rsidR="00DF026B" w:rsidP="00DA4946" w:rsidRDefault="00DF026B" w14:paraId="3D8886E3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DF026B" w:rsidTr="00BC2BC9" w14:paraId="65D61746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DF026B" w:rsidP="00513063" w:rsidRDefault="00DF026B" w14:paraId="504B814C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4.</w:t>
            </w:r>
          </w:p>
        </w:tc>
        <w:tc>
          <w:tcPr>
            <w:tcW w:w="1694" w:type="pct"/>
            <w:vAlign w:val="center"/>
          </w:tcPr>
          <w:p w:rsidRPr="00513063" w:rsidR="00DF026B" w:rsidP="00033EC1" w:rsidRDefault="00DF026B" w14:paraId="1512F0DE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Widoczność</w:t>
            </w:r>
            <w:r w:rsidRPr="00513063">
              <w:rPr>
                <w:rFonts w:ascii="Arial" w:hAnsi="Arial" w:eastAsia="Calibri" w:cs="Arial"/>
                <w:color w:val="FF0000"/>
                <w:sz w:val="22"/>
                <w:szCs w:val="22"/>
                <w:lang w:eastAsia="en-US"/>
              </w:rPr>
              <w:t>*</w:t>
            </w:r>
          </w:p>
        </w:tc>
        <w:tc>
          <w:tcPr>
            <w:tcW w:w="1021" w:type="pct"/>
            <w:vAlign w:val="center"/>
          </w:tcPr>
          <w:p w:rsidRPr="00513063" w:rsidR="00DF026B" w:rsidP="00ED32FD" w:rsidRDefault="00DF026B" w14:paraId="397CAA56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>
              <w:rPr>
                <w:rFonts w:ascii="Arial" w:hAnsi="Arial" w:eastAsia="Calibri" w:cs="Arial"/>
                <w:sz w:val="22"/>
                <w:szCs w:val="22"/>
                <w:lang w:eastAsia="en-US"/>
              </w:rPr>
              <w:t>TAK</w:t>
            </w:r>
          </w:p>
        </w:tc>
        <w:tc>
          <w:tcPr>
            <w:tcW w:w="995" w:type="pct"/>
            <w:vAlign w:val="center"/>
          </w:tcPr>
          <w:p w:rsidRPr="00885BD5" w:rsidR="00DF026B" w:rsidP="009C2D9B" w:rsidRDefault="00DF026B" w14:paraId="76F30990" wp14:textId="77777777">
            <w:pPr>
              <w:jc w:val="center"/>
              <w:rPr>
                <w:rFonts w:ascii="Arial" w:hAnsi="Arial" w:eastAsia="Calibri" w:cs="Arial"/>
                <w:sz w:val="16"/>
                <w:szCs w:val="16"/>
                <w:lang w:eastAsia="en-US"/>
              </w:rPr>
            </w:pPr>
            <w:r w:rsidRPr="00885BD5">
              <w:rPr>
                <w:rFonts w:ascii="Arial" w:hAnsi="Arial" w:eastAsia="Calibri" w:cs="Arial"/>
                <w:sz w:val="16"/>
                <w:szCs w:val="16"/>
                <w:lang w:eastAsia="en-US"/>
              </w:rPr>
              <w:t>Niebezpieczeństwo kolizji pojazdów</w:t>
            </w:r>
          </w:p>
        </w:tc>
        <w:tc>
          <w:tcPr>
            <w:tcW w:w="995" w:type="pct"/>
            <w:vAlign w:val="center"/>
          </w:tcPr>
          <w:p w:rsidRPr="00885BD5" w:rsidR="00DF026B" w:rsidP="009C2D9B" w:rsidRDefault="00DF026B" w14:paraId="7850DC26" wp14:textId="77777777">
            <w:pPr>
              <w:jc w:val="center"/>
              <w:rPr>
                <w:rFonts w:ascii="Arial" w:hAnsi="Arial" w:eastAsia="Calibri" w:cs="Arial"/>
                <w:sz w:val="16"/>
                <w:szCs w:val="16"/>
                <w:lang w:eastAsia="en-US"/>
              </w:rPr>
            </w:pPr>
            <w:r w:rsidRPr="00885BD5">
              <w:rPr>
                <w:rFonts w:ascii="Arial" w:hAnsi="Arial" w:eastAsia="Calibri" w:cs="Arial"/>
                <w:sz w:val="16"/>
                <w:szCs w:val="16"/>
                <w:lang w:eastAsia="en-US"/>
              </w:rPr>
              <w:t>Mgła</w:t>
            </w:r>
          </w:p>
        </w:tc>
      </w:tr>
      <w:tr xmlns:wp14="http://schemas.microsoft.com/office/word/2010/wordml" w:rsidRPr="00056459" w:rsidR="00513063" w:rsidTr="00CD4C1C" w14:paraId="6FB49CF9" wp14:textId="77777777">
        <w:trPr>
          <w:trHeight w:val="567"/>
        </w:trPr>
        <w:tc>
          <w:tcPr>
            <w:tcW w:w="295" w:type="pct"/>
            <w:vAlign w:val="center"/>
          </w:tcPr>
          <w:p w:rsidRPr="00513063" w:rsidR="00033EC1" w:rsidP="00513063" w:rsidRDefault="00033EC1" w14:paraId="2618383D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5.</w:t>
            </w:r>
          </w:p>
        </w:tc>
        <w:tc>
          <w:tcPr>
            <w:tcW w:w="1694" w:type="pct"/>
            <w:vAlign w:val="center"/>
          </w:tcPr>
          <w:p w:rsidRPr="00513063" w:rsidR="00033EC1" w:rsidP="00033EC1" w:rsidRDefault="00033EC1" w14:paraId="3E93B5B0" wp14:textId="77777777">
            <w:pPr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 xml:space="preserve">Inne </w:t>
            </w:r>
          </w:p>
        </w:tc>
        <w:tc>
          <w:tcPr>
            <w:tcW w:w="1021" w:type="pct"/>
            <w:vAlign w:val="center"/>
          </w:tcPr>
          <w:p w:rsidRPr="00513063" w:rsidR="00033EC1" w:rsidP="00CD4C1C" w:rsidRDefault="00CD4C1C" w14:paraId="29F855E3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>
              <w:rPr>
                <w:rFonts w:ascii="Arial" w:hAnsi="Arial" w:eastAsia="Calibri" w:cs="Arial"/>
                <w:sz w:val="22"/>
                <w:szCs w:val="22"/>
                <w:lang w:eastAsia="en-US"/>
              </w:rPr>
              <w:t>TAK</w:t>
            </w:r>
          </w:p>
        </w:tc>
        <w:tc>
          <w:tcPr>
            <w:tcW w:w="995" w:type="pct"/>
          </w:tcPr>
          <w:p w:rsidRPr="00CD4C1C" w:rsidR="00033EC1" w:rsidP="00CD4C1C" w:rsidRDefault="00CD4C1C" w14:paraId="5BA3E3FA" wp14:textId="77777777">
            <w:pPr>
              <w:jc w:val="center"/>
              <w:rPr>
                <w:rFonts w:ascii="Arial" w:hAnsi="Arial" w:eastAsia="Calibri" w:cs="Arial"/>
                <w:sz w:val="16"/>
                <w:szCs w:val="16"/>
                <w:lang w:eastAsia="en-US"/>
              </w:rPr>
            </w:pPr>
            <w:r w:rsidRPr="00533EB1">
              <w:rPr>
                <w:rFonts w:ascii="Arial" w:hAnsi="Arial" w:cs="Arial"/>
                <w:sz w:val="16"/>
                <w:szCs w:val="16"/>
              </w:rPr>
              <w:t>Pracująca maszyna może przyciągać wyładowania atmosferyczne</w:t>
            </w:r>
          </w:p>
        </w:tc>
        <w:tc>
          <w:tcPr>
            <w:tcW w:w="995" w:type="pct"/>
            <w:vAlign w:val="center"/>
          </w:tcPr>
          <w:p w:rsidRPr="00513063" w:rsidR="00033EC1" w:rsidP="00CD4C1C" w:rsidRDefault="00CD4C1C" w14:paraId="13B2FC03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33EB1">
              <w:rPr>
                <w:rFonts w:ascii="Arial" w:hAnsi="Arial" w:cs="Arial"/>
                <w:sz w:val="16"/>
                <w:szCs w:val="16"/>
              </w:rPr>
              <w:t>Burza</w:t>
            </w:r>
          </w:p>
        </w:tc>
      </w:tr>
    </w:tbl>
    <w:p xmlns:wp14="http://schemas.microsoft.com/office/word/2010/wordml" w:rsidRPr="00056459" w:rsidR="00033EC1" w:rsidP="00033EC1" w:rsidRDefault="00033EC1" w14:paraId="29E99797" wp14:textId="77777777">
      <w:pPr>
        <w:pStyle w:val="Akapitzlist"/>
        <w:spacing w:line="360" w:lineRule="auto"/>
        <w:ind w:left="0"/>
        <w:rPr>
          <w:rFonts w:ascii="Arial" w:hAnsi="Arial" w:cs="Arial"/>
          <w:sz w:val="24"/>
          <w:szCs w:val="24"/>
        </w:rPr>
      </w:pPr>
    </w:p>
    <w:p xmlns:wp14="http://schemas.microsoft.com/office/word/2010/wordml" w:rsidRPr="00056459" w:rsidR="00033EC1" w:rsidRDefault="00033EC1" w14:paraId="642F25AE" wp14:textId="77777777">
      <w:pPr>
        <w:rPr>
          <w:rFonts w:ascii="Arial" w:hAnsi="Arial" w:eastAsia="Calibri" w:cs="Arial"/>
          <w:b/>
          <w:lang w:eastAsia="en-US"/>
        </w:rPr>
      </w:pPr>
      <w:r w:rsidRPr="00056459">
        <w:rPr>
          <w:rFonts w:ascii="Arial" w:hAnsi="Arial" w:cs="Arial"/>
          <w:b/>
        </w:rPr>
        <w:br w:type="page"/>
      </w:r>
    </w:p>
    <w:p xmlns:wp14="http://schemas.microsoft.com/office/word/2010/wordml" w:rsidRPr="00056459" w:rsidR="00033EC1" w:rsidP="00033EC1" w:rsidRDefault="00033EC1" w14:paraId="1A320A51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/>
          <w:sz w:val="24"/>
          <w:szCs w:val="24"/>
        </w:rPr>
      </w:pPr>
      <w:r w:rsidRPr="00056459">
        <w:rPr>
          <w:rFonts w:ascii="Arial" w:hAnsi="Arial" w:cs="Arial"/>
          <w:b/>
          <w:sz w:val="24"/>
          <w:szCs w:val="24"/>
        </w:rPr>
        <w:t>Zakres i kolejność wykonywania robót</w:t>
      </w:r>
    </w:p>
    <w:p xmlns:wp14="http://schemas.microsoft.com/office/word/2010/wordml" w:rsidRPr="00056459" w:rsidR="00033EC1" w:rsidP="00033EC1" w:rsidRDefault="00033EC1" w14:paraId="7603D975" wp14:textId="77777777">
      <w:pPr>
        <w:pStyle w:val="Akapitzlist"/>
        <w:spacing w:line="360" w:lineRule="auto"/>
        <w:ind w:left="284"/>
        <w:rPr>
          <w:rFonts w:ascii="Arial" w:hAnsi="Arial" w:cs="Arial"/>
          <w:color w:val="0070C0"/>
          <w:sz w:val="16"/>
          <w:szCs w:val="16"/>
        </w:rPr>
      </w:pP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532"/>
        <w:gridCol w:w="1629"/>
        <w:gridCol w:w="1640"/>
        <w:gridCol w:w="1463"/>
        <w:gridCol w:w="1681"/>
        <w:gridCol w:w="1341"/>
      </w:tblGrid>
      <w:tr xmlns:wp14="http://schemas.microsoft.com/office/word/2010/wordml" w:rsidRPr="00056459" w:rsidR="00F004A5" w:rsidTr="1C60012E" w14:paraId="6189BB3F" wp14:textId="77777777">
        <w:trPr>
          <w:trHeight w:val="567"/>
        </w:trPr>
        <w:tc>
          <w:tcPr>
            <w:tcW w:w="825" w:type="pct"/>
            <w:vMerge w:val="restart"/>
            <w:tcMar/>
            <w:vAlign w:val="center"/>
          </w:tcPr>
          <w:p w:rsidRPr="00513063" w:rsidR="00033EC1" w:rsidP="00513063" w:rsidRDefault="00033EC1" w14:paraId="24E14D26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Etap pracy</w:t>
            </w:r>
          </w:p>
        </w:tc>
        <w:tc>
          <w:tcPr>
            <w:tcW w:w="877" w:type="pct"/>
            <w:vMerge w:val="restart"/>
            <w:tcMar/>
            <w:vAlign w:val="center"/>
          </w:tcPr>
          <w:p w:rsidRPr="00513063" w:rsidR="00033EC1" w:rsidP="00513063" w:rsidRDefault="00033EC1" w14:paraId="60B591BD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Sposób wykonania</w:t>
            </w:r>
          </w:p>
        </w:tc>
        <w:tc>
          <w:tcPr>
            <w:tcW w:w="883" w:type="pct"/>
            <w:vMerge w:val="restart"/>
            <w:tcMar/>
            <w:vAlign w:val="center"/>
          </w:tcPr>
          <w:p w:rsidRPr="00513063" w:rsidR="00033EC1" w:rsidP="00513063" w:rsidRDefault="00033EC1" w14:paraId="6BF97332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Opis zidentyfikowanych i potencjalnych zagrożeń</w:t>
            </w:r>
          </w:p>
        </w:tc>
        <w:tc>
          <w:tcPr>
            <w:tcW w:w="1693" w:type="pct"/>
            <w:gridSpan w:val="2"/>
            <w:tcMar/>
            <w:vAlign w:val="center"/>
          </w:tcPr>
          <w:p w:rsidRPr="00513063" w:rsidR="00033EC1" w:rsidP="00513063" w:rsidRDefault="00033EC1" w14:paraId="15344E14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Działania minimalizujące zagrożenia</w:t>
            </w:r>
          </w:p>
        </w:tc>
        <w:tc>
          <w:tcPr>
            <w:tcW w:w="722" w:type="pct"/>
            <w:vMerge w:val="restart"/>
            <w:tcMar/>
            <w:vAlign w:val="center"/>
          </w:tcPr>
          <w:p w:rsidRPr="00513063" w:rsidR="00033EC1" w:rsidP="00513063" w:rsidRDefault="00033EC1" w14:paraId="53643FE4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Wykaz niezbędnych środków ochrony</w:t>
            </w:r>
          </w:p>
        </w:tc>
      </w:tr>
      <w:tr xmlns:wp14="http://schemas.microsoft.com/office/word/2010/wordml" w:rsidRPr="00056459" w:rsidR="00F004A5" w:rsidTr="1C60012E" w14:paraId="15A3EBC2" wp14:textId="77777777">
        <w:trPr>
          <w:trHeight w:val="567"/>
        </w:trPr>
        <w:tc>
          <w:tcPr>
            <w:tcW w:w="825" w:type="pct"/>
            <w:vMerge/>
          </w:tcPr>
          <w:p w:rsidRPr="00513063" w:rsidR="00033EC1" w:rsidP="00513063" w:rsidRDefault="00033EC1" w14:paraId="698A8A96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77" w:type="pct"/>
            <w:vMerge/>
          </w:tcPr>
          <w:p w:rsidRPr="00513063" w:rsidR="00033EC1" w:rsidP="00513063" w:rsidRDefault="00033EC1" w14:paraId="51608803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83" w:type="pct"/>
            <w:vMerge/>
          </w:tcPr>
          <w:p w:rsidRPr="00513063" w:rsidR="00033EC1" w:rsidP="00513063" w:rsidRDefault="00033EC1" w14:paraId="332F8F04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  <w:u w:val="single"/>
              </w:rPr>
            </w:pPr>
          </w:p>
        </w:tc>
        <w:tc>
          <w:tcPr>
            <w:tcW w:w="788" w:type="pct"/>
            <w:tcMar/>
            <w:vAlign w:val="center"/>
          </w:tcPr>
          <w:p w:rsidRPr="00513063" w:rsidR="00033EC1" w:rsidP="00513063" w:rsidRDefault="00033EC1" w14:paraId="6D106871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Po stronie pracodawcy</w:t>
            </w:r>
          </w:p>
        </w:tc>
        <w:tc>
          <w:tcPr>
            <w:tcW w:w="905" w:type="pct"/>
            <w:tcMar/>
            <w:vAlign w:val="center"/>
          </w:tcPr>
          <w:p w:rsidRPr="00513063" w:rsidR="00033EC1" w:rsidP="00513063" w:rsidRDefault="00033EC1" w14:paraId="0882AE34" wp14:textId="77777777">
            <w:pPr>
              <w:pStyle w:val="Akapitzlist"/>
              <w:ind w:left="0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513063">
              <w:rPr>
                <w:rFonts w:ascii="Arial" w:hAnsi="Arial" w:cs="Arial"/>
                <w:b/>
                <w:sz w:val="16"/>
                <w:szCs w:val="16"/>
              </w:rPr>
              <w:t>Po stronie pracownika</w:t>
            </w:r>
          </w:p>
        </w:tc>
        <w:tc>
          <w:tcPr>
            <w:tcW w:w="722" w:type="pct"/>
            <w:vMerge/>
          </w:tcPr>
          <w:p w:rsidRPr="00513063" w:rsidR="00033EC1" w:rsidP="00513063" w:rsidRDefault="00033EC1" w14:paraId="254512D0" wp14:textId="77777777">
            <w:pPr>
              <w:pStyle w:val="Akapitzlist"/>
              <w:ind w:left="0"/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xmlns:wp14="http://schemas.microsoft.com/office/word/2010/wordml" w:rsidRPr="00056459" w:rsidR="00DF026B" w:rsidTr="1C60012E" w14:paraId="3A2EF0D1" wp14:textId="77777777">
        <w:trPr>
          <w:trHeight w:val="567"/>
        </w:trPr>
        <w:tc>
          <w:tcPr>
            <w:tcW w:w="825" w:type="pct"/>
            <w:tcMar/>
          </w:tcPr>
          <w:p w:rsidRPr="00DF026B" w:rsidR="00DF026B" w:rsidP="00176D66" w:rsidRDefault="00DF026B" w14:paraId="3BD9608B" wp14:textId="77777777">
            <w:pPr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Przygotowanie sprzętu do pracy</w:t>
            </w:r>
          </w:p>
        </w:tc>
        <w:tc>
          <w:tcPr>
            <w:tcW w:w="877" w:type="pct"/>
            <w:tcMar/>
          </w:tcPr>
          <w:p w:rsidRPr="00DF026B" w:rsidR="00DF026B" w:rsidP="009C2D9B" w:rsidRDefault="00DF026B" w14:paraId="36B8420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Oględziny urządzeń, sprawdzenie DTR, zapoznanie się z wytycznymi kierownika budowy (albo osoby przez niego wyznaczonej) Szkolenie BHP</w:t>
            </w:r>
          </w:p>
        </w:tc>
        <w:tc>
          <w:tcPr>
            <w:tcW w:w="883" w:type="pct"/>
            <w:tcMar/>
          </w:tcPr>
          <w:p w:rsidRPr="00DF026B" w:rsidR="00DF026B" w:rsidP="00F004A5" w:rsidRDefault="00DF026B" w14:paraId="19B69884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-Potknięcie się i upadek na</w:t>
            </w:r>
          </w:p>
          <w:p w:rsidRPr="00DF026B" w:rsidR="00DF026B" w:rsidP="00F004A5" w:rsidRDefault="00DF026B" w14:paraId="111D3955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tym samym poziomie,</w:t>
            </w:r>
          </w:p>
          <w:p w:rsidRPr="00DF026B" w:rsidR="00DF026B" w:rsidP="00F004A5" w:rsidRDefault="00DF026B" w14:paraId="50E710ED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uderzenie o elementy</w:t>
            </w:r>
          </w:p>
          <w:p w:rsidRPr="00DF026B" w:rsidR="00DF026B" w:rsidP="00F004A5" w:rsidRDefault="00DF026B" w14:paraId="4D84BB69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wyposażenia stanowiska,</w:t>
            </w:r>
          </w:p>
          <w:p w:rsidRPr="00DF026B" w:rsidR="00DF026B" w:rsidP="00F004A5" w:rsidRDefault="00DF026B" w14:paraId="6EC9DF30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potknięcie  i upadek</w:t>
            </w:r>
          </w:p>
          <w:p w:rsidRPr="00DF026B" w:rsidR="00DF026B" w:rsidP="00F004A5" w:rsidRDefault="00DF026B" w14:paraId="19B8A6D9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podczas pokonywania</w:t>
            </w:r>
          </w:p>
          <w:p w:rsidRPr="00DF026B" w:rsidR="00DF026B" w:rsidP="00F004A5" w:rsidRDefault="00DF026B" w14:paraId="45CD631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różnicy poziomów</w:t>
            </w:r>
          </w:p>
          <w:p w:rsidRPr="00DF026B" w:rsidR="00DF026B" w:rsidP="00F004A5" w:rsidRDefault="00DF026B" w14:paraId="5F04599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Potrącenie przez poruszające się pojazdy </w:t>
            </w:r>
          </w:p>
        </w:tc>
        <w:tc>
          <w:tcPr>
            <w:tcW w:w="788" w:type="pct"/>
            <w:tcMar/>
          </w:tcPr>
          <w:p w:rsidRPr="00DF026B" w:rsidR="00DF026B" w:rsidP="00F004A5" w:rsidRDefault="00DF026B" w14:paraId="07CCD1E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zapewnienie do pracy tylko sprawnego technicznie sprzętu </w:t>
            </w:r>
          </w:p>
          <w:p w:rsidRPr="00DF026B" w:rsidR="00DF026B" w:rsidP="008024BF" w:rsidRDefault="00DF026B" w14:paraId="6236EB7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-zapewnienie środków ochrony indywidualnej</w:t>
            </w:r>
          </w:p>
          <w:p w:rsidRPr="00DF026B" w:rsidR="00DF026B" w:rsidP="008024BF" w:rsidRDefault="00DF026B" w14:paraId="3D832B4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wydanie odpowiednich zaleceń</w:t>
            </w:r>
          </w:p>
          <w:p w:rsidRPr="00DF026B" w:rsidR="00DF026B" w:rsidP="008024BF" w:rsidRDefault="00DF026B" w14:paraId="4133736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-wyznaczenie stref niebezpiecznych</w:t>
            </w:r>
          </w:p>
          <w:p w:rsidRPr="00DF026B" w:rsidR="00DF026B" w:rsidP="00513063" w:rsidRDefault="00DF026B" w14:paraId="6A1BF36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</w:tc>
        <w:tc>
          <w:tcPr>
            <w:tcW w:w="905" w:type="pct"/>
            <w:tcMar/>
          </w:tcPr>
          <w:p w:rsidRPr="00DF026B" w:rsidR="00DF026B" w:rsidP="00513063" w:rsidRDefault="00DF026B" w14:paraId="2A18A92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ostrożności, nie dopuszczenie do urządzenia osób nieupoważnionych</w:t>
            </w:r>
          </w:p>
          <w:p w:rsidRPr="00DF026B" w:rsidR="00DF026B" w:rsidP="00DF026B" w:rsidRDefault="00DF026B" w14:paraId="2914EA5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-stosowanie </w:t>
            </w:r>
            <w:r>
              <w:rPr>
                <w:rFonts w:ascii="Times New Roman" w:hAnsi="Times New Roman"/>
                <w:sz w:val="16"/>
                <w:szCs w:val="16"/>
              </w:rPr>
              <w:t>Ś</w:t>
            </w:r>
            <w:r w:rsidRPr="00DF026B">
              <w:rPr>
                <w:rFonts w:ascii="Times New Roman" w:hAnsi="Times New Roman"/>
                <w:sz w:val="16"/>
                <w:szCs w:val="16"/>
              </w:rPr>
              <w:t>OI</w:t>
            </w:r>
          </w:p>
        </w:tc>
        <w:tc>
          <w:tcPr>
            <w:tcW w:w="722" w:type="pct"/>
            <w:tcMar/>
          </w:tcPr>
          <w:p w:rsidRPr="00DF026B" w:rsidR="00DF026B" w:rsidP="00F004A5" w:rsidRDefault="00DF026B" w14:paraId="12EA7DE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DF026B" w:rsidP="00F004A5" w:rsidRDefault="00DF026B" w14:paraId="0DDCC64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DF026B" w:rsidP="00F004A5" w:rsidRDefault="00DF026B" w14:paraId="7CD5AAB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DF026B" w:rsidP="00F004A5" w:rsidRDefault="00DF026B" w14:paraId="76B773D2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DF026B" w:rsidP="00F004A5" w:rsidRDefault="00DF026B" w14:paraId="0CB91AB9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 -okulary ochronne</w:t>
            </w:r>
          </w:p>
          <w:p w:rsidRPr="00DF026B" w:rsidR="00DF026B" w:rsidP="00513063" w:rsidRDefault="00DF026B" w14:paraId="3AB97780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xmlns:wp14="http://schemas.microsoft.com/office/word/2010/wordml" w:rsidRPr="00056459" w:rsidR="00DF026B" w:rsidTr="1C60012E" w14:paraId="2FBB8838" wp14:textId="77777777">
        <w:trPr>
          <w:trHeight w:val="567"/>
        </w:trPr>
        <w:tc>
          <w:tcPr>
            <w:tcW w:w="825" w:type="pct"/>
            <w:tcMar/>
          </w:tcPr>
          <w:p w:rsidRPr="00885BD5" w:rsidR="00DF026B" w:rsidP="009C2D9B" w:rsidRDefault="00DF026B" w14:paraId="285438CF" wp14:textId="77777777">
            <w:pPr>
              <w:pStyle w:val="Akapitzlist"/>
              <w:ind w:left="0"/>
              <w:rPr>
                <w:rFonts w:ascii="Times New Roman" w:hAnsi="Times New Roman"/>
                <w:b/>
                <w:szCs w:val="16"/>
              </w:rPr>
            </w:pPr>
            <w:r w:rsidRPr="00F70622">
              <w:rPr>
                <w:rFonts w:ascii="Times New Roman" w:hAnsi="Times New Roman"/>
                <w:sz w:val="16"/>
                <w:szCs w:val="16"/>
              </w:rPr>
              <w:t xml:space="preserve">Przejazd maszyny na wyznaczone miejsce pracy </w:t>
            </w:r>
            <w:r>
              <w:rPr>
                <w:rFonts w:ascii="Times New Roman" w:hAnsi="Times New Roman"/>
                <w:sz w:val="16"/>
                <w:szCs w:val="16"/>
              </w:rPr>
              <w:t>oraz wygrodzenie miejsca pracy</w:t>
            </w:r>
            <w:r w:rsidRPr="00885BD5">
              <w:rPr>
                <w:rFonts w:ascii="Times New Roman" w:hAnsi="Times New Roman"/>
                <w:b/>
                <w:szCs w:val="16"/>
              </w:rPr>
              <w:t xml:space="preserve"> UWAGA!!! </w:t>
            </w:r>
          </w:p>
          <w:p w:rsidRPr="00885BD5" w:rsidR="00DF026B" w:rsidP="009C2D9B" w:rsidRDefault="00DF026B" w14:paraId="1271D762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885BD5">
              <w:rPr>
                <w:rFonts w:ascii="Times New Roman" w:hAnsi="Times New Roman"/>
                <w:sz w:val="16"/>
                <w:szCs w:val="16"/>
              </w:rPr>
              <w:t>Ustawić znaki ostrzegawcze o liniach napowietrznych</w:t>
            </w:r>
          </w:p>
          <w:p w:rsidRPr="00F70622" w:rsidR="00DF026B" w:rsidP="009C2D9B" w:rsidRDefault="00DF026B" w14:paraId="3AA7958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77" w:type="pct"/>
            <w:tcMar/>
          </w:tcPr>
          <w:p w:rsidRPr="00F70622" w:rsidR="00DF026B" w:rsidP="009C2D9B" w:rsidRDefault="00DF026B" w14:paraId="2B88664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Przejazd maszyny na wyznaczone miejsca pracy przy zachowanie szczególnej ostrożności. Pojazd musi być wyposażony w sygnalizację świetlną i dźwiękową</w:t>
            </w:r>
          </w:p>
        </w:tc>
        <w:tc>
          <w:tcPr>
            <w:tcW w:w="883" w:type="pct"/>
            <w:tcMar/>
          </w:tcPr>
          <w:p w:rsidRPr="00DF026B" w:rsidR="00DF026B" w:rsidP="008C5C6F" w:rsidRDefault="00DF026B" w14:paraId="681C2252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najechania potrącania</w:t>
            </w:r>
          </w:p>
          <w:p w:rsidRPr="00DF026B" w:rsidR="00DF026B" w:rsidP="008C5C6F" w:rsidRDefault="00DF026B" w14:paraId="43C37A8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przemieszczanie się ludzi (osoby postronne) </w:t>
            </w:r>
          </w:p>
          <w:p w:rsidRPr="00DF026B" w:rsidR="00DF026B" w:rsidP="008C5C6F" w:rsidRDefault="00DF026B" w14:paraId="0B4073B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-kolizje maszyn i aut na budowie</w:t>
            </w:r>
          </w:p>
        </w:tc>
        <w:tc>
          <w:tcPr>
            <w:tcW w:w="788" w:type="pct"/>
            <w:tcMar/>
          </w:tcPr>
          <w:p w:rsidRPr="00DF026B" w:rsidR="00DF026B" w:rsidP="00B3253F" w:rsidRDefault="00DF026B" w14:paraId="6731EEC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-wyznaczenie lokalizacji</w:t>
            </w:r>
          </w:p>
          <w:p w:rsidRPr="00DF026B" w:rsidR="00DF026B" w:rsidP="008024BF" w:rsidRDefault="00DF026B" w14:paraId="00D3256D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wydanie odpowiednich zaleceń</w:t>
            </w:r>
          </w:p>
          <w:p w:rsidRPr="00DF026B" w:rsidR="00DF026B" w:rsidP="00B3253F" w:rsidRDefault="00DF026B" w14:paraId="0464C4D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  <w:p w:rsidRPr="00DF026B" w:rsidR="00DF026B" w:rsidP="00B3253F" w:rsidRDefault="00DF026B" w14:paraId="6E1EF55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05" w:type="pct"/>
            <w:tcMar/>
          </w:tcPr>
          <w:p w:rsidRPr="00DF026B" w:rsidR="00DF026B" w:rsidP="00467899" w:rsidRDefault="00DF026B" w14:paraId="24EBA1F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świadomie prowadzić maszynę powoli,</w:t>
            </w:r>
          </w:p>
          <w:p w:rsidRPr="00DF026B" w:rsidR="00DF026B" w:rsidP="00467899" w:rsidRDefault="00DF026B" w14:paraId="79FC637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-stosowanie sygnalizacji świetlnej i dźwiękowej </w:t>
            </w:r>
          </w:p>
          <w:p w:rsidRPr="00DF026B" w:rsidR="00DF026B" w:rsidP="00467899" w:rsidRDefault="00DF026B" w14:paraId="18CC5E42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ostrożności, nie dopuszczenie do urządzenia osób nieupoważnionych</w:t>
            </w:r>
          </w:p>
          <w:p w:rsidRPr="00DF026B" w:rsidR="00DF026B" w:rsidP="00A02BC1" w:rsidRDefault="00DF026B" w14:paraId="134814C1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-stosowanie ŚOI</w:t>
            </w:r>
          </w:p>
        </w:tc>
        <w:tc>
          <w:tcPr>
            <w:tcW w:w="722" w:type="pct"/>
            <w:tcMar/>
          </w:tcPr>
          <w:p w:rsidRPr="00DF026B" w:rsidR="00DF026B" w:rsidP="00B3253F" w:rsidRDefault="00DF026B" w14:paraId="4CAD4EE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DF026B" w:rsidP="00B3253F" w:rsidRDefault="00DF026B" w14:paraId="0739FA4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DF026B" w:rsidP="00B3253F" w:rsidRDefault="00DF026B" w14:paraId="47D1146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DF026B" w:rsidP="00D41B81" w:rsidRDefault="00DF026B" w14:paraId="5F13EA0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DF026B" w:rsidP="00B3253F" w:rsidRDefault="00DF026B" w14:paraId="01B13823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-okulary ochronne</w:t>
            </w:r>
          </w:p>
        </w:tc>
      </w:tr>
      <w:tr xmlns:wp14="http://schemas.microsoft.com/office/word/2010/wordml" w:rsidRPr="00056459" w:rsidR="00DF026B" w:rsidTr="1C60012E" w14:paraId="642CA14B" wp14:textId="77777777">
        <w:trPr>
          <w:trHeight w:val="567"/>
        </w:trPr>
        <w:tc>
          <w:tcPr>
            <w:tcW w:w="825" w:type="pct"/>
            <w:tcMar/>
          </w:tcPr>
          <w:p w:rsidRPr="00DF026B" w:rsidR="00DF026B" w:rsidP="00467899" w:rsidRDefault="00DF026B" w14:paraId="32FD629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Ustawienie maszyny, parametrów robót </w:t>
            </w:r>
          </w:p>
          <w:p w:rsidRPr="00DF026B" w:rsidR="00DF026B" w:rsidP="00467899" w:rsidRDefault="00DF026B" w14:paraId="15E1149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  <w:p w:rsidRPr="00DF026B" w:rsidR="00DF026B" w:rsidP="00F83FFA" w:rsidRDefault="00DF026B" w14:paraId="5470785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77" w:type="pct"/>
            <w:tcMar/>
          </w:tcPr>
          <w:p w:rsidRPr="00DF026B" w:rsidR="00DF026B" w:rsidP="008C5C6F" w:rsidRDefault="00DF026B" w14:paraId="7F6E972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Ustawianie parametrów i lokalizacji zgodnie z wytycznymi Kierownika Budowy (lub osoby wyznaczonej i upoważnionej)</w:t>
            </w:r>
          </w:p>
        </w:tc>
        <w:tc>
          <w:tcPr>
            <w:tcW w:w="883" w:type="pct"/>
            <w:tcMar/>
          </w:tcPr>
          <w:p w:rsidRPr="00DF026B" w:rsidR="00DF026B" w:rsidP="008C5C6F" w:rsidRDefault="00DF026B" w14:paraId="2747DED7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- potknięcie się i upadek na</w:t>
            </w:r>
          </w:p>
          <w:p w:rsidRPr="00DF026B" w:rsidR="00DF026B" w:rsidP="008C5C6F" w:rsidRDefault="00DF026B" w14:paraId="0A1AA4A8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tym samym poziomie,</w:t>
            </w:r>
          </w:p>
          <w:p w:rsidRPr="00DF026B" w:rsidR="00DF026B" w:rsidP="008C5C6F" w:rsidRDefault="00DF026B" w14:paraId="5A25EA83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uderzenie o elementy</w:t>
            </w:r>
          </w:p>
          <w:p w:rsidRPr="00DF026B" w:rsidR="00DF026B" w:rsidP="008C5C6F" w:rsidRDefault="00DF026B" w14:paraId="7AA5E7EE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wyposażenia stanowiska i</w:t>
            </w:r>
          </w:p>
          <w:p w:rsidRPr="00DF026B" w:rsidR="00DF026B" w:rsidP="008C5C6F" w:rsidRDefault="00DF026B" w14:paraId="286F6810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innych stanowisk pracy,</w:t>
            </w:r>
          </w:p>
          <w:p w:rsidRPr="00DF026B" w:rsidR="00DF026B" w:rsidP="008C5C6F" w:rsidRDefault="00DF026B" w14:paraId="43777CFE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-potknięcie i upadek</w:t>
            </w:r>
          </w:p>
          <w:p w:rsidRPr="00DF026B" w:rsidR="00DF026B" w:rsidP="008C5C6F" w:rsidRDefault="00DF026B" w14:paraId="2F2045D2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podczas pokonywania</w:t>
            </w:r>
          </w:p>
          <w:p w:rsidRPr="00DF026B" w:rsidR="00DF026B" w:rsidP="00467899" w:rsidRDefault="00DF026B" w14:paraId="7BFECA84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różnicy poziomów.</w:t>
            </w:r>
          </w:p>
        </w:tc>
        <w:tc>
          <w:tcPr>
            <w:tcW w:w="788" w:type="pct"/>
            <w:tcMar/>
          </w:tcPr>
          <w:p w:rsidRPr="00DF026B" w:rsidR="00DF026B" w:rsidP="008C5C6F" w:rsidRDefault="00DF026B" w14:paraId="69FB104B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wydanie odpowiednich zaleceń</w:t>
            </w:r>
          </w:p>
          <w:p w:rsidRPr="00DF026B" w:rsidR="00DF026B" w:rsidP="008C5C6F" w:rsidRDefault="00DF026B" w14:paraId="68C9008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instruktaż stanowiskowy </w:t>
            </w:r>
          </w:p>
          <w:p w:rsidRPr="00DF026B" w:rsidR="00DF026B" w:rsidP="008C5C6F" w:rsidRDefault="00DF026B" w14:paraId="3E75398B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-wyznaczenie stref niebezpiecznych</w:t>
            </w:r>
          </w:p>
          <w:p w:rsidRPr="00DF026B" w:rsidR="00DF026B" w:rsidP="008C5C6F" w:rsidRDefault="00DF026B" w14:paraId="12DD25D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</w:tc>
        <w:tc>
          <w:tcPr>
            <w:tcW w:w="905" w:type="pct"/>
            <w:tcMar/>
          </w:tcPr>
          <w:p w:rsidRPr="00DF026B" w:rsidR="00DF026B" w:rsidP="008C5C6F" w:rsidRDefault="00DF026B" w14:paraId="434178E9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operator ustawia parametry zgodnie z wytycznymi Kierownika Budowy</w:t>
            </w:r>
          </w:p>
          <w:p w:rsidRPr="00DF026B" w:rsidR="00DF026B" w:rsidP="008C5C6F" w:rsidRDefault="00DF026B" w14:paraId="319C848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ostrożności, nie dopuszczenie do urządzenia osób nieupoważnionych</w:t>
            </w:r>
          </w:p>
          <w:p w:rsidRPr="00DF026B" w:rsidR="00DF026B" w:rsidP="008C5C6F" w:rsidRDefault="00DF026B" w14:paraId="0209E88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-stosowanie ŚOI</w:t>
            </w:r>
          </w:p>
        </w:tc>
        <w:tc>
          <w:tcPr>
            <w:tcW w:w="722" w:type="pct"/>
            <w:tcMar/>
          </w:tcPr>
          <w:p w:rsidRPr="00DF026B" w:rsidR="00DF026B" w:rsidP="008C5C6F" w:rsidRDefault="00DF026B" w14:paraId="53C3E5E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DF026B" w:rsidP="008C5C6F" w:rsidRDefault="00DF026B" w14:paraId="209AE321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DF026B" w:rsidP="008C5C6F" w:rsidRDefault="00DF026B" w14:paraId="6163C608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DF026B" w:rsidP="008C5C6F" w:rsidRDefault="00DF026B" w14:paraId="391E666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DF026B" w:rsidP="00467899" w:rsidRDefault="00DF026B" w14:paraId="53147E14" wp14:textId="77777777">
            <w:pPr>
              <w:pStyle w:val="Akapitzlist"/>
              <w:ind w:left="0"/>
              <w:rPr>
                <w:rFonts w:ascii="Times New Roman" w:hAnsi="Times New Roman"/>
                <w:sz w:val="17"/>
                <w:szCs w:val="17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-okulary ochronne</w:t>
            </w:r>
          </w:p>
        </w:tc>
      </w:tr>
      <w:tr xmlns:wp14="http://schemas.microsoft.com/office/word/2010/wordml" w:rsidRPr="00056459" w:rsidR="00DF026B" w:rsidTr="1C60012E" w14:paraId="45305172" wp14:textId="77777777">
        <w:trPr>
          <w:trHeight w:val="567"/>
        </w:trPr>
        <w:tc>
          <w:tcPr>
            <w:tcW w:w="825" w:type="pct"/>
            <w:tcMar/>
          </w:tcPr>
          <w:p w:rsidRPr="00DF026B" w:rsidR="00DF026B" w:rsidP="00171445" w:rsidRDefault="00DF026B" w14:paraId="301C45AD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Wykonanie robót ziemnych</w:t>
            </w:r>
          </w:p>
        </w:tc>
        <w:tc>
          <w:tcPr>
            <w:tcW w:w="877" w:type="pct"/>
            <w:tcMar/>
          </w:tcPr>
          <w:p w:rsidRPr="00945969" w:rsidR="00DF026B" w:rsidP="009C2D9B" w:rsidRDefault="00DF026B" w14:paraId="10488C1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Wykonanie robót ziemnych z zachowaniem szczególnej ostrożności, zgodnie z wytycznymi Kierownika Budowy (lub osoby wyznaczonej i upoważnionej), z rzędnymi wysokościowymi i parametrami działki roboczej. </w:t>
            </w:r>
          </w:p>
        </w:tc>
        <w:tc>
          <w:tcPr>
            <w:tcW w:w="883" w:type="pct"/>
            <w:tcMar/>
          </w:tcPr>
          <w:p w:rsidRPr="00DF026B" w:rsidR="00DF026B" w:rsidP="008C5C6F" w:rsidRDefault="00DF026B" w14:paraId="7FA2692C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-Potknięcie się i upadek na</w:t>
            </w:r>
          </w:p>
          <w:p w:rsidRPr="00DF026B" w:rsidR="00DF026B" w:rsidP="008C5C6F" w:rsidRDefault="00DF026B" w14:paraId="412F775D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tym samym poziomie,</w:t>
            </w:r>
          </w:p>
          <w:p w:rsidRPr="00DF026B" w:rsidR="00DF026B" w:rsidP="008C5C6F" w:rsidRDefault="00DF026B" w14:paraId="759BB07A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uderzenie o elementy</w:t>
            </w:r>
          </w:p>
          <w:p w:rsidRPr="00DF026B" w:rsidR="00DF026B" w:rsidP="008C5C6F" w:rsidRDefault="00DF026B" w14:paraId="2EE65F6C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wyposażenia stanowiska,</w:t>
            </w:r>
          </w:p>
          <w:p w:rsidRPr="00DF026B" w:rsidR="00DF026B" w:rsidP="008C5C6F" w:rsidRDefault="00DF026B" w14:paraId="2DA530A9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potknięcie  i upadek</w:t>
            </w:r>
          </w:p>
          <w:p w:rsidRPr="00DF026B" w:rsidR="00DF026B" w:rsidP="008C5C6F" w:rsidRDefault="00DF026B" w14:paraId="39083F5D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podczas pokonywania</w:t>
            </w:r>
          </w:p>
          <w:p w:rsidRPr="00DF026B" w:rsidR="00DF026B" w:rsidP="008C5C6F" w:rsidRDefault="00DF026B" w14:paraId="4B8EE6E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różnicy poziomów.</w:t>
            </w:r>
          </w:p>
          <w:p w:rsidRPr="00DF026B" w:rsidR="00DF026B" w:rsidP="008C5C6F" w:rsidRDefault="00DF026B" w14:paraId="7556D630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Potrącenie przez poruszające się pojazdy</w:t>
            </w:r>
          </w:p>
          <w:p w:rsidRPr="00DF026B" w:rsidR="00DF026B" w:rsidP="008C5C6F" w:rsidRDefault="00DF026B" w14:paraId="7C90C2CB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-Stoczenie się maszyny</w:t>
            </w:r>
          </w:p>
          <w:p w:rsidRPr="00DF026B" w:rsidR="00DF026B" w:rsidP="008C5C6F" w:rsidRDefault="00DF026B" w14:paraId="66371D34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-Uderzenie naczyniem roboczym</w:t>
            </w:r>
          </w:p>
          <w:p w:rsidRPr="00DF026B" w:rsidR="00DF026B" w:rsidP="008C5C6F" w:rsidRDefault="00DF026B" w14:paraId="2C19CF18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-zaprószenie oczu</w:t>
            </w:r>
          </w:p>
        </w:tc>
        <w:tc>
          <w:tcPr>
            <w:tcW w:w="788" w:type="pct"/>
            <w:tcMar/>
          </w:tcPr>
          <w:p w:rsidRPr="00DF026B" w:rsidR="00DF026B" w:rsidP="008C5C6F" w:rsidRDefault="00DF026B" w14:paraId="40D4437B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-wyznaczenie stref niebezpiecznych </w:t>
            </w:r>
          </w:p>
          <w:p w:rsidR="00DF026B" w:rsidP="008C5C6F" w:rsidRDefault="00DF026B" w14:paraId="39A8D5E4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-zapewnienie środków ochrony indywidualnej</w:t>
            </w:r>
          </w:p>
          <w:p w:rsidRPr="00DF026B" w:rsidR="00DF026B" w:rsidP="008C5C6F" w:rsidRDefault="00DF026B" w14:paraId="311A8931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</w:tc>
        <w:tc>
          <w:tcPr>
            <w:tcW w:w="905" w:type="pct"/>
            <w:tcMar/>
          </w:tcPr>
          <w:p w:rsidRPr="00DF026B" w:rsidR="00DF026B" w:rsidP="008C5C6F" w:rsidRDefault="00DF026B" w14:paraId="6C8C06D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ostrożności, nie dopuszczenie do urządzenia osób nieupoważnionych</w:t>
            </w:r>
          </w:p>
          <w:p w:rsidRPr="00DF026B" w:rsidR="00DF026B" w:rsidP="008C5C6F" w:rsidRDefault="00DF026B" w14:paraId="5863BD5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-wykorzystywanie urządzenia zgodnie z jego przeznaczeniem</w:t>
            </w:r>
          </w:p>
          <w:p w:rsidRPr="00DF026B" w:rsidR="00DF026B" w:rsidP="008C5C6F" w:rsidRDefault="00DF026B" w14:paraId="40ED47E0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-stosowanie ŚOI</w:t>
            </w:r>
          </w:p>
        </w:tc>
        <w:tc>
          <w:tcPr>
            <w:tcW w:w="722" w:type="pct"/>
            <w:tcMar/>
          </w:tcPr>
          <w:p w:rsidRPr="00DF026B" w:rsidR="00DF026B" w:rsidP="008C5C6F" w:rsidRDefault="00DF026B" w14:paraId="3EFEAF8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DF026B" w:rsidP="008C5C6F" w:rsidRDefault="00DF026B" w14:paraId="28ECD770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DF026B" w:rsidP="008C5C6F" w:rsidRDefault="00DF026B" w14:paraId="10015333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DF026B" w:rsidP="008C5C6F" w:rsidRDefault="00DF026B" w14:paraId="30035DB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DF026B" w:rsidP="008C5C6F" w:rsidRDefault="00DF026B" w14:paraId="54D2DB3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-okulary ochronne</w:t>
            </w:r>
          </w:p>
          <w:p w:rsidRPr="00DF026B" w:rsidR="00DF026B" w:rsidP="008C5C6F" w:rsidRDefault="00DF026B" w14:paraId="39D02908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  <w:p w:rsidRPr="00DF026B" w:rsidR="00DF026B" w:rsidP="008C5C6F" w:rsidRDefault="00DF026B" w14:paraId="43F8815B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xmlns:wp14="http://schemas.microsoft.com/office/word/2010/wordml" w:rsidRPr="00056459" w:rsidR="00DF026B" w:rsidTr="1C60012E" w14:paraId="16348FE0" wp14:textId="77777777">
        <w:trPr>
          <w:trHeight w:val="567"/>
        </w:trPr>
        <w:tc>
          <w:tcPr>
            <w:tcW w:w="825" w:type="pct"/>
            <w:tcMar/>
          </w:tcPr>
          <w:p w:rsidRPr="00DF026B" w:rsidR="00DF026B" w:rsidP="008C5C6F" w:rsidRDefault="00DF026B" w14:paraId="5D0A018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Załadowanie urobku na pojazd transportowy</w:t>
            </w:r>
          </w:p>
        </w:tc>
        <w:tc>
          <w:tcPr>
            <w:tcW w:w="877" w:type="pct"/>
            <w:tcMar/>
          </w:tcPr>
          <w:p w:rsidRPr="00DF026B" w:rsidR="00DF026B" w:rsidP="008C5C6F" w:rsidRDefault="00DF026B" w14:paraId="2DED523D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Załadowanie urobku na pojazd transportowy z zachowaniem szczególnej ostrożności, zgodnie z wytycznymi Kierownika Budowy (lub osoby wyznaczonej i upoważnionej)</w:t>
            </w:r>
          </w:p>
        </w:tc>
        <w:tc>
          <w:tcPr>
            <w:tcW w:w="883" w:type="pct"/>
            <w:tcMar/>
          </w:tcPr>
          <w:p w:rsidRPr="00DF026B" w:rsidR="00DF026B" w:rsidP="008C5C6F" w:rsidRDefault="00DF026B" w14:paraId="4391BE2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Wysypanie się urobku </w:t>
            </w:r>
          </w:p>
          <w:p w:rsidRPr="00DF026B" w:rsidR="00DF026B" w:rsidP="008C5C6F" w:rsidRDefault="00DF026B" w14:paraId="51999C9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-Uderzenie naczyniem roboczym</w:t>
            </w:r>
          </w:p>
          <w:p w:rsidRPr="00DF026B" w:rsidR="00DF026B" w:rsidP="008C5C6F" w:rsidRDefault="00DF026B" w14:paraId="5CC2AE2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-Potrącenie </w:t>
            </w:r>
          </w:p>
        </w:tc>
        <w:tc>
          <w:tcPr>
            <w:tcW w:w="788" w:type="pct"/>
            <w:tcMar/>
          </w:tcPr>
          <w:p w:rsidRPr="00DF026B" w:rsidR="00DF026B" w:rsidP="008C5C6F" w:rsidRDefault="00DF026B" w14:paraId="015BFA41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-zapewnienie środków ochrony indywidualnej</w:t>
            </w:r>
          </w:p>
          <w:p w:rsidRPr="00DF026B" w:rsidR="00DF026B" w:rsidP="008C5C6F" w:rsidRDefault="00DF026B" w14:paraId="3A3E45B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instruktaż stanowiskowy </w:t>
            </w:r>
          </w:p>
          <w:p w:rsidRPr="00DF026B" w:rsidR="00DF026B" w:rsidP="008C5C6F" w:rsidRDefault="00DF026B" w14:paraId="772B9929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</w:tc>
        <w:tc>
          <w:tcPr>
            <w:tcW w:w="905" w:type="pct"/>
            <w:tcMar/>
          </w:tcPr>
          <w:p w:rsidRPr="00DF026B" w:rsidR="00DF026B" w:rsidP="008C5C6F" w:rsidRDefault="00DF026B" w14:paraId="79D2188D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ostrożności, nie dopuszczenie do urządzenia osób nieupoważnionych</w:t>
            </w:r>
          </w:p>
          <w:p w:rsidRPr="00DF026B" w:rsidR="00DF026B" w:rsidP="008C5C6F" w:rsidRDefault="00DF026B" w14:paraId="5A83815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-stosowanie ŚOI</w:t>
            </w:r>
          </w:p>
        </w:tc>
        <w:tc>
          <w:tcPr>
            <w:tcW w:w="722" w:type="pct"/>
            <w:tcMar/>
          </w:tcPr>
          <w:p w:rsidRPr="00DF026B" w:rsidR="00DF026B" w:rsidP="008C5C6F" w:rsidRDefault="00DF026B" w14:paraId="39767091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DF026B" w:rsidP="008C5C6F" w:rsidRDefault="00DF026B" w14:paraId="32D3B79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DF026B" w:rsidP="008C5C6F" w:rsidRDefault="00DF026B" w14:paraId="14911D92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DF026B" w:rsidP="008C5C6F" w:rsidRDefault="00DF026B" w14:paraId="017B1529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DF026B" w:rsidP="008C5C6F" w:rsidRDefault="00DF026B" w14:paraId="42F68B2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-okulary ochronne</w:t>
            </w:r>
          </w:p>
        </w:tc>
      </w:tr>
      <w:tr xmlns:wp14="http://schemas.microsoft.com/office/word/2010/wordml" w:rsidRPr="00056459" w:rsidR="00DF026B" w:rsidTr="1C60012E" w14:paraId="1E6C295F" wp14:textId="77777777">
        <w:trPr>
          <w:trHeight w:val="567"/>
        </w:trPr>
        <w:tc>
          <w:tcPr>
            <w:tcW w:w="825" w:type="pct"/>
            <w:tcMar/>
          </w:tcPr>
          <w:p w:rsidRPr="00D41B81" w:rsidR="00DF026B" w:rsidP="009C2D9B" w:rsidRDefault="00DF026B" w14:paraId="73722A54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41B81">
              <w:rPr>
                <w:rFonts w:ascii="Times New Roman" w:hAnsi="Times New Roman"/>
                <w:sz w:val="16"/>
                <w:szCs w:val="16"/>
              </w:rPr>
              <w:t>Przejazd na kolejne stanowisko robocze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oraz  wyznaczenie nowej strefy niebezpiecznej</w:t>
            </w:r>
          </w:p>
        </w:tc>
        <w:tc>
          <w:tcPr>
            <w:tcW w:w="877" w:type="pct"/>
            <w:tcMar/>
          </w:tcPr>
          <w:p w:rsidRPr="00885BD5" w:rsidR="00DF026B" w:rsidP="009C2D9B" w:rsidRDefault="00DF026B" w14:paraId="41E476B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885BD5">
              <w:rPr>
                <w:rFonts w:ascii="Times New Roman" w:hAnsi="Times New Roman"/>
                <w:sz w:val="16"/>
                <w:szCs w:val="16"/>
              </w:rPr>
              <w:t>Przejazd maszyny na kolejne stanowisko robocze  przy zachowanie szczególnej ostrożności.</w:t>
            </w:r>
            <w:r>
              <w:rPr>
                <w:rFonts w:ascii="Times New Roman" w:hAnsi="Times New Roman"/>
                <w:sz w:val="16"/>
                <w:szCs w:val="16"/>
              </w:rPr>
              <w:t xml:space="preserve"> Pojazd musi być wyposażony w sygnalizację świetlną i dźwiękową</w:t>
            </w:r>
          </w:p>
        </w:tc>
        <w:tc>
          <w:tcPr>
            <w:tcW w:w="883" w:type="pct"/>
            <w:tcMar/>
          </w:tcPr>
          <w:p w:rsidRPr="00DF026B" w:rsidR="00DF026B" w:rsidP="008C5C6F" w:rsidRDefault="00DF026B" w14:paraId="2CA608A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-kolizje maszyn i aut na budowie</w:t>
            </w:r>
          </w:p>
          <w:p w:rsidRPr="00DF026B" w:rsidR="00DF026B" w:rsidP="008C5C6F" w:rsidRDefault="00DF026B" w14:paraId="1727A9D1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-stoczenie się maszyny</w:t>
            </w:r>
          </w:p>
          <w:p w:rsidRPr="00DF026B" w:rsidR="00DF026B" w:rsidP="008C5C6F" w:rsidRDefault="00DF026B" w14:paraId="70C8410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-potrącenia, najechania</w:t>
            </w:r>
          </w:p>
        </w:tc>
        <w:tc>
          <w:tcPr>
            <w:tcW w:w="788" w:type="pct"/>
            <w:tcMar/>
          </w:tcPr>
          <w:p w:rsidRPr="00DF026B" w:rsidR="00DF026B" w:rsidP="008C5C6F" w:rsidRDefault="00DF026B" w14:paraId="486112A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-wyznaczenie stref niebezpiecznych </w:t>
            </w:r>
          </w:p>
          <w:p w:rsidR="00DF026B" w:rsidP="008C5C6F" w:rsidRDefault="00DF026B" w14:paraId="22A95CB4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-zapewnienie środków ochrony indywidualnej</w:t>
            </w:r>
          </w:p>
          <w:p w:rsidRPr="00DF026B" w:rsidR="00DF026B" w:rsidP="008C5C6F" w:rsidRDefault="00DF026B" w14:paraId="340EDC4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</w:tc>
        <w:tc>
          <w:tcPr>
            <w:tcW w:w="905" w:type="pct"/>
            <w:tcMar/>
          </w:tcPr>
          <w:p w:rsidRPr="00DF026B" w:rsidR="00DF026B" w:rsidP="008C5C6F" w:rsidRDefault="00DF026B" w14:paraId="090008A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-stosowanie sygnalizacji świetlnej i dźwiękowej </w:t>
            </w:r>
          </w:p>
          <w:p w:rsidRPr="00DF026B" w:rsidR="00DF026B" w:rsidP="008C5C6F" w:rsidRDefault="00DF026B" w14:paraId="78311E8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świadomie prowadzić maszynę powoli,</w:t>
            </w:r>
          </w:p>
          <w:p w:rsidRPr="00DF026B" w:rsidR="00DF026B" w:rsidP="008C5C6F" w:rsidRDefault="00DF026B" w14:paraId="1415CE8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ostrożności, nie dopuszczenie do urządzenia osób nieupoważnionych</w:t>
            </w:r>
          </w:p>
          <w:p w:rsidRPr="00DF026B" w:rsidR="00DF026B" w:rsidP="008C5C6F" w:rsidRDefault="00DF026B" w14:paraId="1C437A02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-stosowanie ŚOI</w:t>
            </w:r>
          </w:p>
        </w:tc>
        <w:tc>
          <w:tcPr>
            <w:tcW w:w="722" w:type="pct"/>
            <w:tcMar/>
          </w:tcPr>
          <w:p w:rsidRPr="00DF026B" w:rsidR="00DF026B" w:rsidP="008C5C6F" w:rsidRDefault="00DF026B" w14:paraId="201AF27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DF026B" w:rsidP="008C5C6F" w:rsidRDefault="00DF026B" w14:paraId="60452E5D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DF026B" w:rsidP="008C5C6F" w:rsidRDefault="00DF026B" w14:paraId="2ACF8DF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DF026B" w:rsidP="008C5C6F" w:rsidRDefault="00DF026B" w14:paraId="075F4E5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DF026B" w:rsidP="008C5C6F" w:rsidRDefault="00DF026B" w14:paraId="31A32F1F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-okulary ochronne</w:t>
            </w:r>
          </w:p>
        </w:tc>
      </w:tr>
      <w:tr xmlns:wp14="http://schemas.microsoft.com/office/word/2010/wordml" w:rsidRPr="00056459" w:rsidR="001400EB" w:rsidTr="1C60012E" w14:paraId="18B1CF8C" wp14:textId="77777777">
        <w:trPr>
          <w:trHeight w:val="567"/>
        </w:trPr>
        <w:tc>
          <w:tcPr>
            <w:tcW w:w="825" w:type="pct"/>
            <w:tcMar/>
          </w:tcPr>
          <w:p w:rsidRPr="00DF026B" w:rsidR="001400EB" w:rsidP="008C5C6F" w:rsidRDefault="001400EB" w14:paraId="509B2F23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Zakończenie robót </w:t>
            </w:r>
          </w:p>
        </w:tc>
        <w:tc>
          <w:tcPr>
            <w:tcW w:w="877" w:type="pct"/>
            <w:tcMar/>
          </w:tcPr>
          <w:p w:rsidRPr="00F004A5" w:rsidR="001400EB" w:rsidP="009C2D9B" w:rsidRDefault="001400EB" w14:paraId="0B1AED20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Oględziny i oczyszczenie urządzenia, pozostawienie zabezpieczonej maszyny budowlanej z naczyniem roboczym w pozycji opuszczonej w miejscu niedostępnym dla osób postronnych i określonym w planie zagospodarowania terenu budowy</w:t>
            </w:r>
          </w:p>
        </w:tc>
        <w:tc>
          <w:tcPr>
            <w:tcW w:w="883" w:type="pct"/>
            <w:tcMar/>
          </w:tcPr>
          <w:p w:rsidRPr="00DF026B" w:rsidR="001400EB" w:rsidP="008C5C6F" w:rsidRDefault="001400EB" w14:paraId="07FD28C2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-Potknięcie się i upadek na</w:t>
            </w:r>
          </w:p>
          <w:p w:rsidRPr="00DF026B" w:rsidR="001400EB" w:rsidP="008C5C6F" w:rsidRDefault="001400EB" w14:paraId="23BD399B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tym samym poziomie,</w:t>
            </w:r>
          </w:p>
          <w:p w:rsidRPr="00DF026B" w:rsidR="001400EB" w:rsidP="008C5C6F" w:rsidRDefault="001400EB" w14:paraId="1FCE14A5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uderzenie o elementy</w:t>
            </w:r>
          </w:p>
          <w:p w:rsidRPr="00DF026B" w:rsidR="001400EB" w:rsidP="008C5C6F" w:rsidRDefault="001400EB" w14:paraId="64DB22F3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wyposażenia stanowiska,</w:t>
            </w:r>
          </w:p>
          <w:p w:rsidRPr="00DF026B" w:rsidR="001400EB" w:rsidP="008C5C6F" w:rsidRDefault="001400EB" w14:paraId="71DB895B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potknięcie  i upadek</w:t>
            </w:r>
          </w:p>
          <w:p w:rsidRPr="00DF026B" w:rsidR="001400EB" w:rsidP="008C5C6F" w:rsidRDefault="001400EB" w14:paraId="49A8AA51" wp14:textId="77777777">
            <w:pPr>
              <w:autoSpaceDE w:val="0"/>
              <w:autoSpaceDN w:val="0"/>
              <w:adjustRightInd w:val="0"/>
              <w:rPr>
                <w:sz w:val="16"/>
                <w:szCs w:val="16"/>
              </w:rPr>
            </w:pPr>
            <w:r w:rsidRPr="00DF026B">
              <w:rPr>
                <w:sz w:val="16"/>
                <w:szCs w:val="16"/>
              </w:rPr>
              <w:t>podczas pokonywania</w:t>
            </w:r>
          </w:p>
          <w:p w:rsidRPr="00DF026B" w:rsidR="001400EB" w:rsidP="008C5C6F" w:rsidRDefault="001400EB" w14:paraId="3FD6BD5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różnicy poziomów</w:t>
            </w:r>
          </w:p>
          <w:p w:rsidRPr="00DF026B" w:rsidR="001400EB" w:rsidP="008C5C6F" w:rsidRDefault="001400EB" w14:paraId="569707D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Potrącenie przez poruszające się pojazdy</w:t>
            </w:r>
          </w:p>
        </w:tc>
        <w:tc>
          <w:tcPr>
            <w:tcW w:w="788" w:type="pct"/>
            <w:tcMar/>
          </w:tcPr>
          <w:p w:rsidR="001400EB" w:rsidP="008C5C6F" w:rsidRDefault="001400EB" w14:paraId="33159645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-zapewnienie środków ochrony indywidualnej</w:t>
            </w:r>
          </w:p>
          <w:p w:rsidRPr="00DF026B" w:rsidR="001400EB" w:rsidP="008C5C6F" w:rsidRDefault="001400EB" w14:paraId="259005C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-szkolenie BHP</w:t>
            </w:r>
          </w:p>
        </w:tc>
        <w:tc>
          <w:tcPr>
            <w:tcW w:w="905" w:type="pct"/>
            <w:tcMar/>
          </w:tcPr>
          <w:p w:rsidRPr="00DF026B" w:rsidR="001400EB" w:rsidP="008C5C6F" w:rsidRDefault="001400EB" w14:paraId="2C5C2A4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-zachowanie ostrożności</w:t>
            </w:r>
          </w:p>
          <w:p w:rsidRPr="00DF026B" w:rsidR="001400EB" w:rsidP="008C5C6F" w:rsidRDefault="001400EB" w14:paraId="3D839A5C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-stosowanie ŚOI</w:t>
            </w:r>
          </w:p>
        </w:tc>
        <w:tc>
          <w:tcPr>
            <w:tcW w:w="722" w:type="pct"/>
            <w:tcMar/>
          </w:tcPr>
          <w:p w:rsidRPr="00DF026B" w:rsidR="001400EB" w:rsidP="008C5C6F" w:rsidRDefault="001400EB" w14:paraId="65F64C48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odzież ochronna</w:t>
            </w:r>
          </w:p>
          <w:p w:rsidRPr="00DF026B" w:rsidR="001400EB" w:rsidP="008C5C6F" w:rsidRDefault="001400EB" w14:paraId="719529D3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 xml:space="preserve">- kamizelki ostrzegawcze </w:t>
            </w:r>
          </w:p>
          <w:p w:rsidRPr="00DF026B" w:rsidR="001400EB" w:rsidP="008C5C6F" w:rsidRDefault="001400EB" w14:paraId="3C913367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 buty ochronne</w:t>
            </w:r>
          </w:p>
          <w:p w:rsidRPr="00DF026B" w:rsidR="001400EB" w:rsidP="008C5C6F" w:rsidRDefault="001400EB" w14:paraId="12EE6476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-hełm ochronny z zapiętym paskiem podbródkowym</w:t>
            </w:r>
          </w:p>
          <w:p w:rsidRPr="00DF026B" w:rsidR="001400EB" w:rsidP="008C5C6F" w:rsidRDefault="001400EB" w14:paraId="0D2A205E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  <w:r w:rsidRPr="00DF026B">
              <w:rPr>
                <w:rFonts w:ascii="Times New Roman" w:hAnsi="Times New Roman"/>
                <w:sz w:val="16"/>
                <w:szCs w:val="16"/>
              </w:rPr>
              <w:t>-okulary ochronne</w:t>
            </w:r>
          </w:p>
          <w:p w:rsidRPr="00DF026B" w:rsidR="001400EB" w:rsidP="008C5C6F" w:rsidRDefault="001400EB" w14:paraId="2CD0D78A" wp14:textId="77777777">
            <w:pPr>
              <w:pStyle w:val="Akapitzlist"/>
              <w:ind w:left="0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:rsidR="1C60012E" w:rsidP="1C60012E" w:rsidRDefault="1C60012E" w14:noSpellErr="1" w14:paraId="0B8E0DD8" w14:textId="4A04857E">
      <w:pPr>
        <w:spacing w:line="300" w:lineRule="exact"/>
        <w:ind w:left="0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pl-PL"/>
        </w:rPr>
      </w:pPr>
    </w:p>
    <w:p w:rsidR="1C60012E" w:rsidP="1C60012E" w:rsidRDefault="1C60012E" w14:noSpellErr="1" w14:paraId="1452BB07" w14:textId="19272EAA">
      <w:pPr>
        <w:spacing w:line="300" w:lineRule="exact"/>
        <w:ind w:left="0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</w:pPr>
      <w:r w:rsidRPr="1C60012E" w:rsidR="1C60012E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  <w:t>Przed rozpoczęciem prac, pracownik jest zobowiązany sprawdzić stan bezpieczeństwa w miejscu, gdzie będzie wykonywał pracę (ciągi komunikacyjne, strefy niebezpieczne, oznakowanie, tymczasowa organizacja ruchu, sprzęt, urządzenia, narzędzia itp.)</w:t>
      </w:r>
    </w:p>
    <w:p w:rsidR="1C60012E" w:rsidP="1C60012E" w:rsidRDefault="1C60012E" w14:noSpellErr="1" w14:paraId="1F24E8C3" w14:textId="795FAF74">
      <w:pPr>
        <w:spacing w:line="300" w:lineRule="exact"/>
        <w:ind w:left="0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</w:pPr>
      <w:r w:rsidRPr="1C60012E" w:rsidR="1C60012E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  <w:t>W przypadku stwierdzenia jakiegokolwiek zagrożenia lub nieprawidłowości, należy niezwłocznie powiadomić o tym fakcie bezpośredniego przełożonego.</w:t>
      </w:r>
    </w:p>
    <w:p w:rsidR="1C60012E" w:rsidP="1C60012E" w:rsidRDefault="1C60012E" w14:paraId="2FC6C19D" w14:textId="3F8EF15A">
      <w:pPr>
        <w:spacing w:line="300" w:lineRule="exact"/>
        <w:ind w:left="0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</w:pPr>
    </w:p>
    <w:p w:rsidR="1C60012E" w:rsidP="1C60012E" w:rsidRDefault="1C60012E" w14:noSpellErr="1" w14:paraId="4E888DF2" w14:textId="3F13CDC7">
      <w:pPr>
        <w:spacing w:line="300" w:lineRule="exact"/>
        <w:ind w:left="0"/>
        <w:jc w:val="both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</w:pPr>
      <w:r w:rsidRPr="1C60012E" w:rsidR="1C60012E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  <w:t>Obowiązkiem przełożonego jest zadbanie o natychmiastowe usunięcie zagrożenia lub wstrzymanie prac do czasu usunięcia zagrożenia. Pracownik sam może wstrzymać prace w uzasadnionych przypadkach, niezwłocznie informuje o tym bezpośredniego przełożonego.</w:t>
      </w:r>
    </w:p>
    <w:p w:rsidR="1C60012E" w:rsidP="1C60012E" w:rsidRDefault="1C60012E" w14:noSpellErr="1" w14:paraId="791F194E" w14:textId="252189AC">
      <w:pPr>
        <w:pStyle w:val="Akapitzlist"/>
        <w:spacing w:line="360" w:lineRule="auto"/>
        <w:ind w:left="284"/>
        <w:rPr>
          <w:rFonts w:ascii="Arial" w:hAnsi="Arial" w:cs="Arial"/>
          <w:sz w:val="24"/>
          <w:szCs w:val="24"/>
        </w:rPr>
      </w:pPr>
    </w:p>
    <w:p w:rsidR="3366C146" w:rsidP="3366C146" w:rsidRDefault="3366C146" w14:noSpellErr="1" w14:paraId="6B5AACB7" w14:textId="04C3592D">
      <w:pPr>
        <w:pStyle w:val="Normalny"/>
        <w:spacing w:line="360" w:lineRule="auto"/>
        <w:ind w:left="284" w:hanging="283"/>
        <w:rPr>
          <w:rFonts w:ascii="Arial" w:hAnsi="Arial" w:cs="Arial"/>
          <w:b w:val="1"/>
          <w:bCs w:val="1"/>
          <w:sz w:val="24"/>
          <w:szCs w:val="24"/>
        </w:rPr>
      </w:pPr>
    </w:p>
    <w:p xmlns:wp14="http://schemas.microsoft.com/office/word/2010/wordml" w:rsidRPr="00056459" w:rsidR="00033EC1" w:rsidP="1C60012E" w:rsidRDefault="00033EC1" w14:paraId="14A8EEE0" wp14:textId="77777777" wp14:noSpellErr="1">
      <w:pPr>
        <w:pStyle w:val="Akapitzlist"/>
        <w:numPr>
          <w:ilvl w:val="0"/>
          <w:numId w:val="17"/>
        </w:numPr>
        <w:tabs>
          <w:tab w:val="left" w:pos="709"/>
        </w:tabs>
        <w:spacing w:line="360" w:lineRule="auto"/>
        <w:ind w:left="567" w:hanging="283"/>
        <w:rPr>
          <w:rFonts w:ascii="Arial" w:hAnsi="Arial" w:cs="Arial"/>
          <w:sz w:val="24"/>
          <w:szCs w:val="24"/>
        </w:rPr>
      </w:pP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zasady postępowania w sytuacjach awaryjnych.</w:t>
      </w:r>
    </w:p>
    <w:p xmlns:wp14="http://schemas.microsoft.com/office/word/2010/wordml" w:rsidRPr="00A91BFB" w:rsidR="00F004A5" w:rsidP="00F004A5" w:rsidRDefault="00F004A5" w14:paraId="0B43F58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 xml:space="preserve">W przypadku </w:t>
      </w:r>
      <w:r w:rsidRPr="00A91BFB">
        <w:rPr>
          <w:rStyle w:val="Style14ptBold"/>
          <w:rFonts w:ascii="Arial" w:hAnsi="Arial" w:cs="Arial"/>
          <w:sz w:val="24"/>
          <w:u w:val="single"/>
        </w:rPr>
        <w:t>zagrożenia pożarowego</w:t>
      </w:r>
      <w:r w:rsidRPr="00A91BFB">
        <w:rPr>
          <w:rStyle w:val="Style14ptBold"/>
          <w:rFonts w:ascii="Arial" w:hAnsi="Arial" w:cs="Arial"/>
          <w:b w:val="0"/>
          <w:sz w:val="24"/>
        </w:rPr>
        <w:t xml:space="preserve"> należy niezwłocznie:</w:t>
      </w:r>
    </w:p>
    <w:p xmlns:wp14="http://schemas.microsoft.com/office/word/2010/wordml" w:rsidRPr="00A91BFB" w:rsidR="00F004A5" w:rsidP="00F004A5" w:rsidRDefault="00F004A5" w14:paraId="0F82E1E0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F004A5" w:rsidP="00F004A5" w:rsidRDefault="00F004A5" w14:paraId="489993E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powiadomić osoby znajdujące się w bezpośredniej bliskości zagrożenia,</w:t>
      </w:r>
    </w:p>
    <w:p xmlns:wp14="http://schemas.microsoft.com/office/word/2010/wordml" w:rsidRPr="00A91BFB" w:rsidR="00F004A5" w:rsidP="00F004A5" w:rsidRDefault="00F004A5" w14:paraId="64918F97" wp14:textId="77777777">
      <w:pPr>
        <w:jc w:val="both"/>
        <w:rPr>
          <w:rFonts w:ascii="Arial" w:hAnsi="Arial" w:cs="Arial"/>
        </w:rPr>
      </w:pPr>
    </w:p>
    <w:p xmlns:wp14="http://schemas.microsoft.com/office/word/2010/wordml" w:rsidRPr="00A91BFB" w:rsidR="00F004A5" w:rsidP="00F004A5" w:rsidRDefault="00F004A5" w14:paraId="6D462BB1" wp14:textId="77777777">
      <w:pPr>
        <w:jc w:val="both"/>
        <w:rPr>
          <w:rFonts w:ascii="Arial" w:hAnsi="Arial" w:cs="Arial"/>
        </w:rPr>
      </w:pPr>
      <w:r w:rsidRPr="00A91BFB">
        <w:rPr>
          <w:rFonts w:ascii="Arial" w:hAnsi="Arial" w:cs="Arial"/>
        </w:rPr>
        <w:t>- należy powiadomić z każdego dostępnego źródła powiadomienia w tym również z prywatnego telefonu komórkowego Straż Pożarną podając:</w:t>
      </w:r>
    </w:p>
    <w:p xmlns:wp14="http://schemas.microsoft.com/office/word/2010/wordml" w:rsidRPr="00A91BFB" w:rsidR="00F004A5" w:rsidP="1C60012E" w:rsidRDefault="00F004A5" w14:paraId="1DFACBBA" wp14:textId="77777777" wp14:noSpellErr="1">
      <w:pPr>
        <w:jc w:val="both"/>
        <w:rPr>
          <w:rFonts w:ascii="Arial" w:hAnsi="Arial" w:cs="Arial"/>
          <w:b w:val="1"/>
          <w:bCs w:val="1"/>
        </w:rPr>
      </w:pPr>
      <w:r w:rsidRPr="1C60012E" w:rsidR="1C60012E">
        <w:rPr>
          <w:rFonts w:ascii="Arial" w:hAnsi="Arial" w:cs="Arial"/>
        </w:rPr>
        <w:t xml:space="preserve">     </w:t>
      </w:r>
      <w:r w:rsidRPr="1C60012E" w:rsidR="1C60012E">
        <w:rPr>
          <w:rFonts w:ascii="Arial" w:hAnsi="Arial" w:cs="Arial"/>
          <w:b w:val="1"/>
          <w:bCs w:val="1"/>
        </w:rPr>
        <w:t xml:space="preserve">   A) gdzie się pali </w:t>
      </w:r>
    </w:p>
    <w:p xmlns:wp14="http://schemas.microsoft.com/office/word/2010/wordml" w:rsidRPr="00A91BFB" w:rsidR="00F004A5" w:rsidP="1C60012E" w:rsidRDefault="00F004A5" w14:paraId="5710A6AF" wp14:textId="77777777" wp14:noSpellErr="1">
      <w:pPr>
        <w:jc w:val="both"/>
        <w:rPr>
          <w:rFonts w:ascii="Arial" w:hAnsi="Arial" w:cs="Arial"/>
          <w:b w:val="1"/>
          <w:bCs w:val="1"/>
        </w:rPr>
      </w:pPr>
      <w:r w:rsidRPr="1C60012E" w:rsidR="1C60012E">
        <w:rPr>
          <w:rFonts w:ascii="Arial" w:hAnsi="Arial" w:cs="Arial"/>
          <w:b w:val="1"/>
          <w:bCs w:val="1"/>
        </w:rPr>
        <w:t xml:space="preserve">        B) czy jest zagrożone życie ludzkie,</w:t>
      </w:r>
    </w:p>
    <w:p xmlns:wp14="http://schemas.microsoft.com/office/word/2010/wordml" w:rsidRPr="00A91BFB" w:rsidR="00F004A5" w:rsidP="1C60012E" w:rsidRDefault="00F004A5" w14:paraId="198CEA30" wp14:textId="77777777" wp14:noSpellErr="1">
      <w:pPr>
        <w:jc w:val="both"/>
        <w:rPr>
          <w:rFonts w:ascii="Arial" w:hAnsi="Arial" w:cs="Arial"/>
          <w:b w:val="1"/>
          <w:bCs w:val="1"/>
        </w:rPr>
      </w:pPr>
      <w:r w:rsidRPr="1C60012E" w:rsidR="1C60012E">
        <w:rPr>
          <w:rFonts w:ascii="Arial" w:hAnsi="Arial" w:cs="Arial"/>
          <w:b w:val="1"/>
          <w:bCs w:val="1"/>
        </w:rPr>
        <w:t xml:space="preserve">        C) numer telefonu z którego się dzwoni oraz swoje nazwisko </w:t>
      </w:r>
    </w:p>
    <w:p xmlns:wp14="http://schemas.microsoft.com/office/word/2010/wordml" w:rsidRPr="00A91BFB" w:rsidR="00F004A5" w:rsidP="00F004A5" w:rsidRDefault="00F004A5" w14:paraId="2FB3F35F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F004A5" w:rsidP="00F004A5" w:rsidRDefault="00F004A5" w14:paraId="3217223C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powiadomić przełożonych,</w:t>
      </w:r>
    </w:p>
    <w:p xmlns:wp14="http://schemas.microsoft.com/office/word/2010/wordml" w:rsidRPr="00A91BFB" w:rsidR="00F004A5" w:rsidP="00F004A5" w:rsidRDefault="00F004A5" w14:paraId="01308876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F004A5" w:rsidP="00F004A5" w:rsidRDefault="00F004A5" w14:paraId="7BDF4E05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podjąć decyzję o ewakuacji pracowników,</w:t>
      </w:r>
    </w:p>
    <w:p xmlns:wp14="http://schemas.microsoft.com/office/word/2010/wordml" w:rsidRPr="00A91BFB" w:rsidR="00F004A5" w:rsidP="00F004A5" w:rsidRDefault="00F004A5" w14:paraId="30DFE605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F004A5" w:rsidP="00F004A5" w:rsidRDefault="00F004A5" w14:paraId="37DB9E07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przystąpić do prowadzenia akcji gaśniczej za pomocą następujących środków:</w:t>
      </w:r>
    </w:p>
    <w:p xmlns:wp14="http://schemas.microsoft.com/office/word/2010/wordml" w:rsidRPr="00A91BFB" w:rsidR="00F004A5" w:rsidP="00F004A5" w:rsidRDefault="00F004A5" w14:paraId="166F009D" wp14:textId="77777777">
      <w:pPr>
        <w:numPr>
          <w:ilvl w:val="0"/>
          <w:numId w:val="21"/>
        </w:numPr>
        <w:ind w:left="0" w:firstLine="0"/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gaśnice i agregaty śniegowe (do gaszenia cieczy palnych) -  chemikaliów i innych materiałów palnych a także urządzeń elektrycznych będących pod napięciem)</w:t>
      </w:r>
    </w:p>
    <w:p xmlns:wp14="http://schemas.microsoft.com/office/word/2010/wordml" w:rsidRPr="00A91BFB" w:rsidR="00F004A5" w:rsidP="00F004A5" w:rsidRDefault="00F004A5" w14:paraId="4FB4F0B9" wp14:textId="77777777">
      <w:pPr>
        <w:numPr>
          <w:ilvl w:val="0"/>
          <w:numId w:val="21"/>
        </w:numPr>
        <w:ind w:left="0" w:firstLine="0"/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gaśnice pianowe (do gaszenia cieczy palnych) – benzyna, ropa naftowa</w:t>
      </w:r>
    </w:p>
    <w:p xmlns:wp14="http://schemas.microsoft.com/office/word/2010/wordml" w:rsidRPr="00A91BFB" w:rsidR="00F004A5" w:rsidP="00F004A5" w:rsidRDefault="00F004A5" w14:paraId="2216621A" wp14:textId="77777777">
      <w:pPr>
        <w:numPr>
          <w:ilvl w:val="0"/>
          <w:numId w:val="21"/>
        </w:numPr>
        <w:ind w:left="0" w:firstLine="0"/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gaśnice proszkowe ( do gaszenia cieczy palnych) – chemikaliów, gazów i innych materiałów palnych a także urządzeń elektrycznych będących pod napięciem</w:t>
      </w:r>
    </w:p>
    <w:p xmlns:wp14="http://schemas.microsoft.com/office/word/2010/wordml" w:rsidRPr="00A91BFB" w:rsidR="00F004A5" w:rsidP="00F004A5" w:rsidRDefault="00F004A5" w14:paraId="47CAE5B6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F004A5" w:rsidP="00F004A5" w:rsidRDefault="00F004A5" w14:paraId="254C2075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Podczas akcji gaśniczej obowiązuje zasa</w:t>
      </w:r>
      <w:r w:rsidR="00A915B6">
        <w:rPr>
          <w:rStyle w:val="Style14ptBold"/>
          <w:rFonts w:ascii="Arial" w:hAnsi="Arial" w:cs="Arial"/>
          <w:b w:val="0"/>
          <w:sz w:val="24"/>
        </w:rPr>
        <w:t>da podporządkowania się poleceniom</w:t>
      </w:r>
      <w:r w:rsidRPr="00A91BFB">
        <w:rPr>
          <w:rStyle w:val="Style14ptBold"/>
          <w:rFonts w:ascii="Arial" w:hAnsi="Arial" w:cs="Arial"/>
          <w:b w:val="0"/>
          <w:sz w:val="24"/>
        </w:rPr>
        <w:t xml:space="preserve"> kierującego akcją ratowniczo-gaśniczą.</w:t>
      </w:r>
    </w:p>
    <w:p xmlns:wp14="http://schemas.microsoft.com/office/word/2010/wordml" w:rsidRPr="00A91BFB" w:rsidR="00F004A5" w:rsidP="00F004A5" w:rsidRDefault="00F004A5" w14:paraId="271F96B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</w:p>
    <w:p xmlns:wp14="http://schemas.microsoft.com/office/word/2010/wordml" w:rsidRPr="00A91BFB" w:rsidR="00F004A5" w:rsidP="00F004A5" w:rsidRDefault="00F004A5" w14:paraId="088A554F" wp14:textId="77777777">
      <w:pPr>
        <w:jc w:val="both"/>
        <w:rPr>
          <w:rStyle w:val="Style14ptBold"/>
          <w:rFonts w:ascii="Arial" w:hAnsi="Arial" w:cs="Arial"/>
          <w:sz w:val="24"/>
        </w:rPr>
      </w:pPr>
      <w:r w:rsidRPr="00A91BFB">
        <w:rPr>
          <w:rStyle w:val="Style14ptBold"/>
          <w:rFonts w:ascii="Arial" w:hAnsi="Arial" w:cs="Arial"/>
          <w:sz w:val="24"/>
        </w:rPr>
        <w:t xml:space="preserve">W przypadku </w:t>
      </w:r>
      <w:r w:rsidRPr="00A91BFB">
        <w:rPr>
          <w:rStyle w:val="Style14ptBold"/>
          <w:rFonts w:ascii="Arial" w:hAnsi="Arial" w:cs="Arial"/>
          <w:sz w:val="24"/>
          <w:u w:val="single"/>
        </w:rPr>
        <w:t>zaistnienia wypadku</w:t>
      </w:r>
      <w:r w:rsidRPr="00A91BFB">
        <w:rPr>
          <w:rStyle w:val="Style14ptBold"/>
          <w:rFonts w:ascii="Arial" w:hAnsi="Arial" w:cs="Arial"/>
          <w:sz w:val="24"/>
        </w:rPr>
        <w:t>:</w:t>
      </w:r>
    </w:p>
    <w:p xmlns:wp14="http://schemas.microsoft.com/office/word/2010/wordml" w:rsidRPr="00A91BFB" w:rsidR="00F004A5" w:rsidP="00F004A5" w:rsidRDefault="00F004A5" w14:paraId="4C1254D9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udzielić poszkodowanemu pierwszej pomocy,</w:t>
      </w:r>
    </w:p>
    <w:p xmlns:wp14="http://schemas.microsoft.com/office/word/2010/wordml" w:rsidRPr="00A91BFB" w:rsidR="00F004A5" w:rsidP="00F004A5" w:rsidRDefault="00F004A5" w14:paraId="00F94605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wezwać służby ratownicze,</w:t>
      </w:r>
    </w:p>
    <w:p xmlns:wp14="http://schemas.microsoft.com/office/word/2010/wordml" w:rsidRPr="00A91BFB" w:rsidR="00F004A5" w:rsidP="00F004A5" w:rsidRDefault="00F004A5" w14:paraId="637002E4" wp14:textId="77777777">
      <w:pPr>
        <w:jc w:val="both"/>
        <w:rPr>
          <w:rStyle w:val="Style14ptBold"/>
          <w:rFonts w:ascii="Arial" w:hAnsi="Arial" w:cs="Arial"/>
          <w:b w:val="0"/>
          <w:sz w:val="24"/>
        </w:rPr>
      </w:pPr>
      <w:r w:rsidRPr="00A91BFB">
        <w:rPr>
          <w:rStyle w:val="Style14ptBold"/>
          <w:rFonts w:ascii="Arial" w:hAnsi="Arial" w:cs="Arial"/>
          <w:b w:val="0"/>
          <w:sz w:val="24"/>
        </w:rPr>
        <w:t>- zabezpieczyć miejsce wypadku</w:t>
      </w:r>
    </w:p>
    <w:p xmlns:wp14="http://schemas.microsoft.com/office/word/2010/wordml" w:rsidR="00F004A5" w:rsidP="00F004A5" w:rsidRDefault="00F004A5" w14:paraId="4BD4F440" wp14:textId="77777777">
      <w:pPr>
        <w:jc w:val="both"/>
        <w:rPr>
          <w:rStyle w:val="Style14ptBold"/>
          <w:rFonts w:ascii="Arial" w:hAnsi="Arial" w:cs="Arial"/>
          <w:b w:val="0"/>
          <w:sz w:val="20"/>
          <w:szCs w:val="20"/>
        </w:rPr>
      </w:pPr>
    </w:p>
    <w:p xmlns:wp14="http://schemas.microsoft.com/office/word/2010/wordml" w:rsidRPr="00711B33" w:rsidR="00F004A5" w:rsidP="00F004A5" w:rsidRDefault="00F004A5" w14:paraId="56923432" wp14:textId="77777777">
      <w:pPr>
        <w:jc w:val="both"/>
        <w:rPr>
          <w:rFonts w:ascii="Arial" w:hAnsi="Arial" w:cs="Arial"/>
          <w:b/>
          <w:i/>
          <w:u w:val="single"/>
        </w:rPr>
      </w:pPr>
      <w:r w:rsidRPr="00711B33">
        <w:rPr>
          <w:rStyle w:val="Style14ptBold"/>
          <w:rFonts w:ascii="Arial" w:hAnsi="Arial" w:cs="Arial"/>
          <w:b w:val="0"/>
          <w:sz w:val="20"/>
          <w:szCs w:val="20"/>
        </w:rPr>
        <w:tab/>
      </w:r>
      <w:r w:rsidRPr="00711B33">
        <w:rPr>
          <w:rFonts w:ascii="Arial" w:hAnsi="Arial" w:cs="Arial"/>
          <w:b/>
          <w:i/>
          <w:u w:val="single"/>
        </w:rPr>
        <w:t>Telefony alarmowe:</w:t>
      </w:r>
    </w:p>
    <w:p xmlns:wp14="http://schemas.microsoft.com/office/word/2010/wordml" w:rsidRPr="00711B33" w:rsidR="00F004A5" w:rsidP="00F004A5" w:rsidRDefault="00F004A5" w14:paraId="364D2DB9" wp14:textId="77777777">
      <w:pPr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998- Straż pożarna</w:t>
      </w:r>
    </w:p>
    <w:p xmlns:wp14="http://schemas.microsoft.com/office/word/2010/wordml" w:rsidRPr="00711B33" w:rsidR="00F004A5" w:rsidP="00F004A5" w:rsidRDefault="00F004A5" w14:paraId="2E85C8A6" wp14:textId="77777777">
      <w:pPr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997- Policja</w:t>
      </w:r>
    </w:p>
    <w:p xmlns:wp14="http://schemas.microsoft.com/office/word/2010/wordml" w:rsidRPr="00711B33" w:rsidR="00F004A5" w:rsidP="00F004A5" w:rsidRDefault="00F004A5" w14:paraId="23B3FAF6" wp14:textId="77777777">
      <w:pPr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999- Pogotowie Ratunkowe</w:t>
      </w:r>
    </w:p>
    <w:p xmlns:wp14="http://schemas.microsoft.com/office/word/2010/wordml" w:rsidR="00F004A5" w:rsidP="00F004A5" w:rsidRDefault="00F004A5" w14:paraId="17E12981" wp14:textId="77777777">
      <w:pPr>
        <w:tabs>
          <w:tab w:val="left" w:pos="1191"/>
        </w:tabs>
        <w:jc w:val="both"/>
        <w:rPr>
          <w:rFonts w:ascii="Arial" w:hAnsi="Arial" w:cs="Arial"/>
          <w:b/>
        </w:rPr>
      </w:pPr>
      <w:r w:rsidRPr="00711B33">
        <w:rPr>
          <w:rFonts w:ascii="Arial" w:hAnsi="Arial" w:cs="Arial"/>
          <w:b/>
        </w:rPr>
        <w:t>112- Ogólny telefon ratunkowy (policja, pogotowie, straż pożarna)</w:t>
      </w:r>
    </w:p>
    <w:p xmlns:wp14="http://schemas.microsoft.com/office/word/2010/wordml" w:rsidR="00F004A5" w:rsidP="00F004A5" w:rsidRDefault="00F004A5" w14:paraId="7A352DF6" wp14:textId="77777777">
      <w:pPr>
        <w:tabs>
          <w:tab w:val="left" w:pos="1191"/>
        </w:tabs>
        <w:jc w:val="both"/>
        <w:rPr>
          <w:rFonts w:ascii="Arial" w:hAnsi="Arial" w:cs="Arial"/>
          <w:b/>
        </w:rPr>
      </w:pPr>
    </w:p>
    <w:p xmlns:wp14="http://schemas.microsoft.com/office/word/2010/wordml" w:rsidRPr="00AE6489" w:rsidR="00F004A5" w:rsidP="3366C146" w:rsidRDefault="00F004A5" w14:paraId="3BF24043" wp14:noSpellErr="1" wp14:textId="26D3D7B0">
      <w:pPr>
        <w:pStyle w:val="Normalny"/>
        <w:tabs>
          <w:tab w:val="left" w:pos="1191"/>
        </w:tabs>
        <w:jc w:val="both"/>
        <w:rPr>
          <w:rFonts w:ascii="Arial" w:hAnsi="Arial" w:cs="Arial"/>
          <w:b w:val="1"/>
          <w:bCs w:val="1"/>
          <w:u w:val="single"/>
        </w:rPr>
      </w:pPr>
      <w:r w:rsidRPr="3366C146" w:rsidR="3366C146">
        <w:rPr>
          <w:rFonts w:ascii="Arial" w:hAnsi="Arial" w:cs="Arial"/>
          <w:b w:val="1"/>
          <w:bCs w:val="1"/>
          <w:u w:val="single"/>
        </w:rPr>
        <w:t>Następnie powiadamiamy przełożonych i służby BHP:</w:t>
      </w:r>
    </w:p>
    <w:p xmlns:wp14="http://schemas.microsoft.com/office/word/2010/wordml" w:rsidR="000B5AA2" w:rsidRDefault="000B5AA2" w14:paraId="7FD6F796" wp14:textId="77777777">
      <w:pPr>
        <w:rPr>
          <w:rFonts w:ascii="Arial" w:hAnsi="Arial" w:eastAsia="Calibri" w:cs="Arial"/>
          <w:lang w:eastAsia="en-US"/>
        </w:rPr>
      </w:pPr>
      <w:bookmarkStart w:name="_GoBack" w:id="0"/>
      <w:bookmarkEnd w:id="0"/>
    </w:p>
    <w:tbl>
      <w:tblPr>
        <w:tblStyle w:val="GridTable1Light-Accent1"/>
        <w:bidiVisual w:val="0"/>
        <w:tblW w:w="0" w:type="auto"/>
        <w:tblInd w:w="705" w:type="dxa"/>
        <w:tblLook w:val="04A0" w:firstRow="1" w:lastRow="0" w:firstColumn="1" w:lastColumn="0" w:noHBand="0" w:noVBand="1"/>
      </w:tblPr>
      <w:tblGrid>
        <w:gridCol w:w="3023"/>
        <w:gridCol w:w="3023"/>
        <w:gridCol w:w="3023"/>
      </w:tblGrid>
      <w:tr w:rsidR="3366C146" w:rsidTr="3366C146" w14:paraId="46F881A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noSpellErr="1" w14:paraId="12C31BA6" w14:textId="445A2731">
            <w:pPr>
              <w:pStyle w:val="Normalny"/>
              <w:bidi w:val="0"/>
              <w:spacing w:before="0" w:beforeAutospacing="off" w:after="160" w:afterAutospacing="off" w:line="300" w:lineRule="exact"/>
              <w:ind w:left="705" w:righ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Kierownik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Budowy: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paraId="23DAAC6C" w14:textId="7A7BD0EB">
            <w:pPr>
              <w:pStyle w:val="Normalny"/>
              <w:bidi w:val="0"/>
              <w:spacing w:before="0" w:beforeAutospacing="off" w:after="160" w:afterAutospacing="off" w:line="300" w:lineRule="exact"/>
              <w:ind w:left="705" w:righ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Paweł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</w:t>
            </w:r>
            <w:proofErr w:type="spell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Liśkiewicz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paraId="6B8D2A11" w14:textId="535C6E7A">
            <w:pPr>
              <w:pStyle w:val="Normalny"/>
              <w:bidi w:val="0"/>
              <w:spacing w:before="0" w:beforeAutospacing="off" w:after="160" w:afterAutospacing="off" w:line="300" w:lineRule="exact"/>
              <w:ind w:left="705" w:righ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Tel: </w:t>
            </w:r>
            <w:proofErr w:type="spell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885 704 610</w:t>
            </w:r>
            <w:proofErr w:type="spellEnd"/>
          </w:p>
          <w:p w:rsidR="3366C146" w:rsidP="3366C146" w:rsidRDefault="3366C146" w14:paraId="054940E1" w14:textId="7B58AA57">
            <w:pPr>
              <w:pStyle w:val="Normalny"/>
              <w:bidi w:val="0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</w:p>
        </w:tc>
      </w:tr>
    </w:tbl>
    <w:tbl>
      <w:tblPr>
        <w:tblStyle w:val="GridTable1Light-Accent1"/>
        <w:tblW w:w="0" w:type="auto"/>
        <w:tblInd w:w="705" w:type="dxa"/>
        <w:tblLook w:val="04A0" w:firstRow="1" w:lastRow="0" w:firstColumn="1" w:lastColumn="0" w:noHBand="0" w:noVBand="1"/>
      </w:tblPr>
      <w:tblGrid>
        <w:gridCol w:w="3023"/>
        <w:gridCol w:w="3023"/>
        <w:gridCol w:w="3023"/>
      </w:tblGrid>
      <w:tr w:rsidR="3366C146" w:rsidTr="3366C146" w14:paraId="1F4A81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noSpellErr="1" w14:paraId="3FD7C101" w14:textId="457B67EC">
            <w:pPr>
              <w:pStyle w:val="Normalny"/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Inżynier Budowy/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KBHP: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paraId="5E39D021" w14:textId="76F6309C">
            <w:pPr>
              <w:pStyle w:val="Normalny"/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Irmina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</w:t>
            </w:r>
            <w:proofErr w:type="spell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Byzdra</w:t>
            </w:r>
            <w:proofErr w:type="spellEnd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noSpellErr="1" w14:paraId="1C4AAFD1" w14:textId="43511A76">
            <w:pPr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Tel: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885 704 601</w:t>
            </w:r>
          </w:p>
          <w:p w:rsidR="3366C146" w:rsidP="3366C146" w:rsidRDefault="3366C146" w14:paraId="512CB564" w14:textId="00950E38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</w:p>
        </w:tc>
      </w:tr>
      <w:tr w:rsidR="3366C146" w:rsidTr="3366C146" w14:paraId="33944D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noSpellErr="1" w14:paraId="13842E3A" w14:textId="7A57DC5E">
            <w:pPr>
              <w:pStyle w:val="Normalny"/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Specj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alista ds. BHP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noSpellErr="1" w14:paraId="49688D63" w14:textId="2EA31B61">
            <w:pPr>
              <w:pStyle w:val="Normalny"/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    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Paweł Kmiecik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3023" w:type="dxa"/>
            <w:tcMar/>
          </w:tcPr>
          <w:p w:rsidR="3366C146" w:rsidP="3366C146" w:rsidRDefault="3366C146" w14:paraId="1B5160B9" w14:textId="117DF3F3">
            <w:pPr>
              <w:spacing w:line="300" w:lineRule="exact"/>
              <w:ind w:left="705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Tel: 601 253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 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886</w:t>
            </w:r>
          </w:p>
          <w:p w:rsidR="3366C146" w:rsidP="3366C146" w:rsidRDefault="3366C146" w14:paraId="11183252" w14:textId="76024109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</w:pPr>
          </w:p>
        </w:tc>
      </w:tr>
    </w:tbl>
    <w:p w:rsidR="1C60012E" w:rsidP="3366C146" w:rsidRDefault="1C60012E" w14:paraId="3FEBB9BA" w14:textId="13B8C277">
      <w:pPr>
        <w:pStyle w:val="Normalny"/>
        <w:bidi w:val="0"/>
        <w:spacing w:before="0" w:beforeAutospacing="off" w:after="160" w:afterAutospacing="off" w:line="300" w:lineRule="exact"/>
        <w:ind w:left="705" w:right="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pl-PL"/>
        </w:rPr>
      </w:pPr>
      <w:r w:rsidRPr="3366C146" w:rsidR="3366C146"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pl-PL"/>
        </w:rPr>
        <w:t xml:space="preserve">           </w:t>
      </w:r>
    </w:p>
    <w:tbl>
      <w:tblPr>
        <w:tblStyle w:val="GridTable1Light-Accent1"/>
        <w:tblW w:w="0" w:type="auto"/>
        <w:tblInd w:w="705" w:type="dxa"/>
        <w:tblLook w:val="04A0" w:firstRow="1" w:lastRow="0" w:firstColumn="1" w:lastColumn="0" w:noHBand="0" w:noVBand="1"/>
      </w:tblPr>
      <w:tblGrid>
        <w:gridCol w:w="1657"/>
        <w:gridCol w:w="2655"/>
        <w:gridCol w:w="4740"/>
      </w:tblGrid>
      <w:tr w:rsidR="3366C146" w:rsidTr="3366C146" w14:paraId="737CE43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shd w:val="clear" w:color="auto" w:fill="DBE5F1" w:themeFill="accent1" w:themeFillTint="33"/>
            <w:tcMar/>
          </w:tcPr>
          <w:p w:rsidR="3366C146" w:rsidP="3366C146" w:rsidRDefault="3366C146" w14:noSpellErr="1" w14:paraId="7E81D6FD" w14:textId="54A0C563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Sekcja 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shd w:val="clear" w:color="auto" w:fill="DBE5F1" w:themeFill="accent1" w:themeFillTint="33"/>
            <w:tcMar/>
          </w:tcPr>
          <w:p w:rsidR="3366C146" w:rsidP="3366C146" w:rsidRDefault="3366C146" w14:paraId="7C1FEDD6" w14:textId="5618FF51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shd w:val="clear" w:color="auto" w:fill="DBE5F1" w:themeFill="accent1" w:themeFillTint="33"/>
            <w:tcMar/>
          </w:tcPr>
          <w:p w:rsidR="3366C146" w:rsidP="3366C146" w:rsidRDefault="3366C146" w14:paraId="3DB3DA9D" w14:textId="555F5537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</w:p>
        </w:tc>
      </w:tr>
      <w:tr w:rsidR="3366C146" w:rsidTr="3366C146" w14:paraId="6C16F95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tcMar/>
          </w:tcPr>
          <w:p w:rsidR="3366C146" w:rsidP="3366C146" w:rsidRDefault="3366C146" w14:noSpellErr="1" w14:paraId="4E5C301F" w14:textId="21EF1D71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Kierownik robót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tcMar/>
          </w:tcPr>
          <w:p w:rsidR="3366C146" w:rsidP="3366C146" w:rsidRDefault="3366C146" w14:noSpellErr="1" w14:paraId="38378644" w14:textId="1AC2C10E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Piotr Jakubek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tcMar/>
          </w:tcPr>
          <w:p w:rsidR="3366C146" w:rsidP="3366C146" w:rsidRDefault="3366C146" w14:noSpellErr="1" w14:paraId="2AD4F569" w14:textId="17FCD8BB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Tel: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885 704 610</w:t>
            </w:r>
          </w:p>
        </w:tc>
      </w:tr>
      <w:tr w:rsidR="3366C146" w:rsidTr="3366C146" w14:paraId="536A97E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tcMar/>
          </w:tcPr>
          <w:p w:rsidR="3366C146" w:rsidP="3366C146" w:rsidRDefault="3366C146" w14:noSpellErr="1" w14:paraId="0D5141DD" w14:textId="50525D3B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Majster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tcMar/>
          </w:tcPr>
          <w:p w:rsidR="3366C146" w:rsidP="3366C146" w:rsidRDefault="3366C146" w14:paraId="4E36D79D" w14:textId="1A61F906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Mateusz </w:t>
            </w:r>
            <w:proofErr w:type="spell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Nurkowski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tcMar/>
          </w:tcPr>
          <w:p w:rsidR="3366C146" w:rsidP="3366C146" w:rsidRDefault="3366C146" w14:noSpellErr="1" w14:paraId="18182340" w14:textId="4DAC8185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  <w:proofErr w:type="gram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Tel:  508</w:t>
            </w:r>
            <w:proofErr w:type="gramEnd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028 279</w:t>
            </w:r>
          </w:p>
        </w:tc>
      </w:tr>
    </w:tbl>
    <w:tbl>
      <w:tblPr>
        <w:tblStyle w:val="GridTable1Light-Accent1"/>
        <w:tblW w:w="0" w:type="auto"/>
        <w:tblInd w:w="705" w:type="dxa"/>
        <w:tblLook w:val="04A0" w:firstRow="1" w:lastRow="0" w:firstColumn="1" w:lastColumn="0" w:noHBand="0" w:noVBand="1"/>
      </w:tblPr>
      <w:tblGrid>
        <w:gridCol w:w="1657"/>
        <w:gridCol w:w="2655"/>
        <w:gridCol w:w="4740"/>
      </w:tblGrid>
      <w:tr w:rsidR="3366C146" w:rsidTr="3366C146" w14:paraId="4F287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shd w:val="clear" w:color="auto" w:fill="C6D9F1" w:themeFill="text2" w:themeFillTint="33"/>
            <w:tcMar/>
          </w:tcPr>
          <w:p w:rsidR="3366C146" w:rsidP="3366C146" w:rsidRDefault="3366C146" w14:noSpellErr="1" w14:paraId="4B5E2DEE" w14:textId="2D7921F3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Sekcja I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shd w:val="clear" w:color="auto" w:fill="C6D9F1" w:themeFill="text2" w:themeFillTint="33"/>
            <w:tcMar/>
          </w:tcPr>
          <w:p w:rsidR="3366C146" w:rsidP="3366C146" w:rsidRDefault="3366C146" w14:paraId="625F2DDD" w14:textId="5618FF51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shd w:val="clear" w:color="auto" w:fill="C6D9F1" w:themeFill="text2" w:themeFillTint="33"/>
            <w:tcMar/>
          </w:tcPr>
          <w:p w:rsidR="3366C146" w:rsidP="3366C146" w:rsidRDefault="3366C146" w14:paraId="3B59CD04" w14:textId="555F5537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highlight w:val="cyan"/>
                <w:lang w:val="pl-PL"/>
              </w:rPr>
            </w:pPr>
          </w:p>
        </w:tc>
      </w:tr>
      <w:tr w:rsidR="3366C146" w:rsidTr="3366C146" w14:paraId="1A8527F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tcMar/>
          </w:tcPr>
          <w:p w:rsidR="3366C146" w:rsidP="3366C146" w:rsidRDefault="3366C146" w14:noSpellErr="1" w14:paraId="4561E09C" w14:textId="21EF1D71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Kierownik robót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tcMar/>
          </w:tcPr>
          <w:p w:rsidR="3366C146" w:rsidP="3366C146" w:rsidRDefault="3366C146" w14:noSpellErr="1" w14:paraId="50E2E969" w14:textId="5CE3F122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Karol Sękowski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tcMar/>
          </w:tcPr>
          <w:p w:rsidR="3366C146" w:rsidP="3366C146" w:rsidRDefault="3366C146" w14:paraId="0C7A5C15" w14:textId="52387F45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highlight w:val="cyan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</w:t>
            </w:r>
            <w:hyperlink r:id="R51a225287e3041d9">
              <w:r w:rsidRPr="3366C146" w:rsidR="3366C146">
                <w:rPr>
                  <w:rStyle w:val="Hipercze"/>
                  <w:rFonts w:ascii="Calibri Light" w:hAnsi="Calibri Light" w:eastAsia="Calibri Light" w:cs="Calibri Light"/>
                  <w:b w:val="0"/>
                  <w:bCs w:val="0"/>
                  <w:i w:val="0"/>
                  <w:iCs w:val="0"/>
                  <w:noProof w:val="0"/>
                  <w:color w:val="00B050"/>
                  <w:sz w:val="22"/>
                  <w:szCs w:val="22"/>
                  <w:lang w:val="pl-PL"/>
                </w:rPr>
                <w:t>Tel:</w:t>
              </w:r>
              <w:r w:rsidRPr="3366C146" w:rsidR="3366C146">
                <w:rPr>
                  <w:rStyle w:val="Hipercze"/>
                  <w:rFonts w:ascii="Calibri Light" w:hAnsi="Calibri Light" w:eastAsia="Calibri Light" w:cs="Calibri Light"/>
                  <w:b w:val="0"/>
                  <w:bCs w:val="0"/>
                  <w:i w:val="0"/>
                  <w:iCs w:val="0"/>
                  <w:noProof w:val="0"/>
                  <w:color w:val="00B050"/>
                  <w:sz w:val="22"/>
                  <w:szCs w:val="22"/>
                  <w:lang w:val="pl-PL"/>
                </w:rPr>
                <w:t xml:space="preserve"> </w:t>
              </w:r>
              <w:r w:rsidRPr="3366C146" w:rsidR="3366C146">
                <w:rPr>
                  <w:rStyle w:val="Hipercze"/>
                  <w:rFonts w:ascii="Calibri Light" w:hAnsi="Calibri Light" w:eastAsia="Calibri Light" w:cs="Calibri Light"/>
                  <w:b w:val="0"/>
                  <w:bCs w:val="0"/>
                  <w:i w:val="0"/>
                  <w:iCs w:val="0"/>
                  <w:noProof w:val="0"/>
                  <w:color w:val="00B050"/>
                  <w:sz w:val="22"/>
                  <w:szCs w:val="22"/>
                  <w:lang w:val="pl-PL"/>
                </w:rPr>
                <w:t>605</w:t>
              </w:r>
            </w:hyperlink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890 798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0</w:t>
            </w:r>
          </w:p>
        </w:tc>
      </w:tr>
      <w:tr w:rsidR="3366C146" w:rsidTr="3366C146" w14:paraId="0E95D5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tcMar/>
          </w:tcPr>
          <w:p w:rsidR="3366C146" w:rsidP="3366C146" w:rsidRDefault="3366C146" w14:noSpellErr="1" w14:paraId="3D2A366B" w14:textId="50525D3B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Majster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tcMar/>
          </w:tcPr>
          <w:p w:rsidR="3366C146" w:rsidP="3366C146" w:rsidRDefault="3366C146" w14:noSpellErr="1" w14:paraId="438530A9" w14:textId="728874FD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Izabela Wojnowska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tcMar/>
          </w:tcPr>
          <w:p w:rsidR="3366C146" w:rsidP="3366C146" w:rsidRDefault="3366C146" w14:noSpellErr="1" w14:paraId="5B6F03B6" w14:textId="480A7799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highlight w:val="cyan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Tel: 508 029 881</w:t>
            </w:r>
          </w:p>
        </w:tc>
      </w:tr>
    </w:tbl>
    <w:tbl>
      <w:tblPr>
        <w:tblStyle w:val="GridTable1Light-Accent1"/>
        <w:tblW w:w="0" w:type="auto"/>
        <w:tblInd w:w="705" w:type="dxa"/>
        <w:tblLook w:val="04A0" w:firstRow="1" w:lastRow="0" w:firstColumn="1" w:lastColumn="0" w:noHBand="0" w:noVBand="1"/>
      </w:tblPr>
      <w:tblGrid>
        <w:gridCol w:w="1657"/>
        <w:gridCol w:w="2655"/>
        <w:gridCol w:w="4740"/>
      </w:tblGrid>
      <w:tr w:rsidR="3366C146" w:rsidTr="3366C146" w14:paraId="3336691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shd w:val="clear" w:color="auto" w:fill="C6D9F1" w:themeFill="text2" w:themeFillTint="33"/>
            <w:tcMar/>
          </w:tcPr>
          <w:p w:rsidR="3366C146" w:rsidP="3366C146" w:rsidRDefault="3366C146" w14:noSpellErr="1" w14:paraId="0305FEDE" w14:textId="1FAE5F40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Sekcja I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II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shd w:val="clear" w:color="auto" w:fill="C6D9F1" w:themeFill="text2" w:themeFillTint="33"/>
            <w:tcMar/>
          </w:tcPr>
          <w:p w:rsidR="3366C146" w:rsidP="3366C146" w:rsidRDefault="3366C146" w14:paraId="64402CA2" w14:textId="5618FF51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shd w:val="clear" w:color="auto" w:fill="C6D9F1" w:themeFill="text2" w:themeFillTint="33"/>
            <w:tcMar/>
          </w:tcPr>
          <w:p w:rsidR="3366C146" w:rsidP="3366C146" w:rsidRDefault="3366C146" w14:paraId="3873F881" w14:textId="555F5537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highlight w:val="cyan"/>
                <w:lang w:val="pl-PL"/>
              </w:rPr>
            </w:pPr>
          </w:p>
        </w:tc>
      </w:tr>
      <w:tr w:rsidR="3366C146" w:rsidTr="3366C146" w14:paraId="7A2BB65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tcMar/>
          </w:tcPr>
          <w:p w:rsidR="3366C146" w:rsidP="3366C146" w:rsidRDefault="3366C146" w14:noSpellErr="1" w14:paraId="631DCA15" w14:textId="21EF1D71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Kierownik robót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tcMar/>
          </w:tcPr>
          <w:p w:rsidR="3366C146" w:rsidP="3366C146" w:rsidRDefault="3366C146" w14:paraId="550E37FC" w14:textId="5F60CBF5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Rafał </w:t>
            </w:r>
            <w:proofErr w:type="spell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Trudziński</w:t>
            </w:r>
            <w:proofErr w:type="spellEnd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tcMar/>
          </w:tcPr>
          <w:p w:rsidR="3366C146" w:rsidP="3366C146" w:rsidRDefault="3366C146" w14:noSpellErr="1" w14:paraId="04D8582D" w14:textId="5331CDFE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 xml:space="preserve"> Tel: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sz w:val="22"/>
                <w:szCs w:val="22"/>
                <w:lang w:val="pl-PL"/>
              </w:rPr>
              <w:t>885 704 611</w:t>
            </w:r>
          </w:p>
        </w:tc>
      </w:tr>
      <w:tr w:rsidR="3366C146" w:rsidTr="3366C146" w14:paraId="3181A9D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57" w:type="dxa"/>
            <w:tcMar/>
          </w:tcPr>
          <w:p w:rsidR="3366C146" w:rsidP="3366C146" w:rsidRDefault="3366C146" w14:noSpellErr="1" w14:paraId="1F2D5BE3" w14:textId="50525D3B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Majster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655" w:type="dxa"/>
            <w:tcMar/>
          </w:tcPr>
          <w:p w:rsidR="3366C146" w:rsidP="3366C146" w:rsidRDefault="3366C146" w14:paraId="0CDA71C8" w14:textId="051D744B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Bogumił </w:t>
            </w:r>
            <w:proofErr w:type="spell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Litwic</w:t>
            </w:r>
            <w:proofErr w:type="spellEnd"/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740" w:type="dxa"/>
            <w:tcMar/>
          </w:tcPr>
          <w:p w:rsidR="3366C146" w:rsidP="3366C146" w:rsidRDefault="3366C146" w14:noSpellErr="1" w14:paraId="05FA844D" w14:textId="765B0F29">
            <w:pPr>
              <w:pStyle w:val="Normalny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</w:pPr>
            <w:proofErr w:type="gramStart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Tel:  </w:t>
            </w:r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>885</w:t>
            </w:r>
            <w:proofErr w:type="gramEnd"/>
            <w:r w:rsidRPr="3366C146" w:rsidR="3366C146"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noProof w:val="0"/>
                <w:color w:val="00B050"/>
                <w:sz w:val="22"/>
                <w:szCs w:val="22"/>
                <w:lang w:val="pl-PL"/>
              </w:rPr>
              <w:t xml:space="preserve"> 704 617</w:t>
            </w:r>
          </w:p>
        </w:tc>
      </w:tr>
    </w:tbl>
    <w:p w:rsidR="1C60012E" w:rsidP="3366C146" w:rsidRDefault="1C60012E" w14:paraId="67316A3F" w14:textId="76F0B7E7">
      <w:pPr>
        <w:pStyle w:val="Normalny"/>
        <w:spacing w:line="300" w:lineRule="exact"/>
        <w:ind w:left="705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highlight w:val="cyan"/>
          <w:lang w:val="pl-PL"/>
        </w:rPr>
      </w:pPr>
    </w:p>
    <w:p w:rsidR="1C60012E" w:rsidP="1C60012E" w:rsidRDefault="1C60012E" w14:noSpellErr="1" w14:paraId="40BB6DA1" w14:textId="5C865145">
      <w:pPr>
        <w:pStyle w:val="Akapitzlist"/>
        <w:numPr>
          <w:ilvl w:val="0"/>
          <w:numId w:val="22"/>
        </w:numPr>
        <w:spacing w:line="300" w:lineRule="exact"/>
        <w:jc w:val="left"/>
        <w:rPr>
          <w:noProof w:val="0"/>
          <w:sz w:val="24"/>
          <w:szCs w:val="24"/>
          <w:lang w:val="pl-PL"/>
        </w:rPr>
      </w:pPr>
      <w:r w:rsidRPr="1C60012E" w:rsidR="1C60012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color w:val="76923C" w:themeColor="accent3" w:themeTint="FF" w:themeShade="BF"/>
          <w:sz w:val="22"/>
          <w:szCs w:val="22"/>
          <w:lang w:val="pl-PL"/>
        </w:rPr>
        <w:t>Lista pracowników zapoznanych z IBWR, dopuszczonych do wykonywania prac oraz potwierdzenia zapoznania pracowników z zapisami „Kart charakterystyki substancji niebezpiecznych”</w:t>
      </w:r>
      <w:r w:rsidRPr="1C60012E" w:rsidR="1C60012E">
        <w:rPr>
          <w:rFonts w:ascii="Calibri Light" w:hAnsi="Calibri Light" w:eastAsia="Calibri Light" w:cs="Calibri Light"/>
          <w:b w:val="1"/>
          <w:bCs w:val="1"/>
          <w:i w:val="0"/>
          <w:iCs w:val="0"/>
          <w:noProof w:val="0"/>
          <w:sz w:val="22"/>
          <w:szCs w:val="22"/>
          <w:lang w:val="pl-PL"/>
        </w:rPr>
        <w:t>.</w:t>
      </w:r>
    </w:p>
    <w:p w:rsidR="1C60012E" w:rsidP="1C60012E" w:rsidRDefault="1C60012E" w14:paraId="5E05CF5C" w14:textId="483B2556">
      <w:pPr>
        <w:spacing w:line="300" w:lineRule="exact"/>
        <w:ind w:left="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pl-PL"/>
        </w:rPr>
      </w:pPr>
    </w:p>
    <w:tbl>
      <w:tblPr>
        <w:tblStyle w:val="GridTable1Light-Accent1"/>
        <w:tblW w:w="0" w:type="auto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1C60012E" w:rsidTr="1C60012E" w14:paraId="11E74A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noSpellErr="1" w14:paraId="56F14F5B" w14:textId="776EA4B1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2"/>
                <w:szCs w:val="22"/>
                <w:lang w:val="pl-PL"/>
              </w:rPr>
              <w:t>L.p.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noSpellErr="1" w14:paraId="6E03CCCC" w14:textId="067C0209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2"/>
                <w:szCs w:val="22"/>
                <w:lang w:val="pl-PL"/>
              </w:rPr>
              <w:t>Imię i Nazwisko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noSpellErr="1" w14:paraId="4BD415DF" w14:textId="74FA7314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2"/>
                <w:szCs w:val="22"/>
                <w:lang w:val="pl-PL"/>
              </w:rPr>
              <w:t>Stanowisko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noSpellErr="1" w14:paraId="22B8AA27" w14:textId="37712672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2"/>
                <w:szCs w:val="22"/>
                <w:lang w:val="pl-PL"/>
              </w:rPr>
              <w:t>Firma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noSpellErr="1" w14:paraId="044EAF5D" w14:textId="7F2026E2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2"/>
                <w:szCs w:val="22"/>
                <w:lang w:val="pl-PL"/>
              </w:rPr>
              <w:t>Data zapoznania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noSpellErr="1" w14:paraId="481635B0" w14:textId="567559B5">
            <w:pPr>
              <w:spacing w:line="300" w:lineRule="exact"/>
              <w:ind w:left="0"/>
              <w:jc w:val="center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  <w:r w:rsidRPr="1C60012E" w:rsidR="1C60012E">
              <w:rPr>
                <w:rFonts w:ascii="Calibri Light" w:hAnsi="Calibri Light" w:eastAsia="Calibri Light" w:cs="Calibri Light"/>
                <w:b w:val="1"/>
                <w:bCs w:val="1"/>
                <w:i w:val="0"/>
                <w:iCs w:val="0"/>
                <w:sz w:val="22"/>
                <w:szCs w:val="22"/>
                <w:lang w:val="pl-PL"/>
              </w:rPr>
              <w:t>Podpis</w:t>
            </w:r>
          </w:p>
        </w:tc>
      </w:tr>
      <w:tr w:rsidR="1C60012E" w:rsidTr="1C60012E" w14:paraId="7DC4717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D620448" w14:textId="13259B1F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0DE36F9" w14:textId="0C81DCCA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D5CAD96" w14:textId="4E5CDE3A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BD9F761" w14:textId="6945AF18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440B1D3" w14:textId="2CCD828C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03A35F58" w14:textId="1EEF2FEE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C60012E" w:rsidTr="1C60012E" w14:paraId="49B020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5FF05EA1" w14:textId="6523D110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0A6E728" w14:textId="4CD5AF5F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2D371648" w14:textId="3E7B4BE6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A9873DE" w14:textId="4F116DC7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5F3C153F" w14:textId="209DDB62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81E0A33" w14:textId="46B1F122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C60012E" w:rsidTr="1C60012E" w14:paraId="02CEF5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0455D984" w14:textId="4F405C2D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9C644C4" w14:textId="5CA8E60E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F6C8866" w14:textId="3B6086C5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6E7EF498" w14:textId="31F1444B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5925021" w14:textId="1377321F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B9195BC" w14:textId="46FF8C79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C60012E" w:rsidTr="1C60012E" w14:paraId="64C69DF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10090CB" w14:textId="3894931B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07BD264" w14:textId="60896C86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C7E24EE" w14:textId="47A80CFC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5F788DB6" w14:textId="694037AE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32C57A1" w14:textId="554C3674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691A446" w14:textId="7AF1A4F4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C60012E" w:rsidTr="1C60012E" w14:paraId="7EFF799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A81C9B7" w14:textId="50ADF4A5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00950C27" w14:textId="1291727B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5E74053" w14:textId="7DD88232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0220ECC" w14:textId="014AC8A4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5970CD4" w14:textId="381D4020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0C07D4B0" w14:textId="40B77E8D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C60012E" w:rsidTr="1C60012E" w14:paraId="227562E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73E9D22" w14:textId="01AB7F75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6513CED" w14:textId="624E8E2D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286D1AE" w14:textId="7A32B613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5E3AF20" w14:textId="43BC2CFC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7D3BD072" w14:textId="1ACCBBCF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59B1F787" w14:textId="1B90F70F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  <w:tr w:rsidR="1C60012E" w:rsidTr="1C60012E" w14:paraId="53B61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106000A1" w14:textId="1C3E1C03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7F80D02" w14:textId="5509EE67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0100CB3E" w14:textId="5439BB27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258B483E" w14:textId="7DAEB409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34BFE305" w14:textId="5D8D6ECA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512" w:type="dxa"/>
            <w:tcMar/>
          </w:tcPr>
          <w:p w:rsidR="1C60012E" w:rsidP="1C60012E" w:rsidRDefault="1C60012E" w14:paraId="4B8B035C" w14:textId="36177A8D">
            <w:pPr>
              <w:spacing w:line="300" w:lineRule="exact"/>
              <w:ind w:left="0"/>
              <w:jc w:val="left"/>
              <w:rPr>
                <w:rFonts w:ascii="Calibri Light" w:hAnsi="Calibri Light" w:eastAsia="Calibri Light" w:cs="Calibri Light"/>
                <w:b w:val="0"/>
                <w:bCs w:val="0"/>
                <w:i w:val="0"/>
                <w:iCs w:val="0"/>
                <w:sz w:val="22"/>
                <w:szCs w:val="22"/>
              </w:rPr>
            </w:pPr>
          </w:p>
        </w:tc>
      </w:tr>
    </w:tbl>
    <w:p w:rsidR="1C60012E" w:rsidP="1C60012E" w:rsidRDefault="1C60012E" w14:paraId="7A9A873F" w14:textId="3CEAAF7C">
      <w:pPr>
        <w:spacing w:line="300" w:lineRule="exact"/>
        <w:ind w:left="270"/>
        <w:jc w:val="left"/>
        <w:rPr>
          <w:rFonts w:ascii="Calibri Light" w:hAnsi="Calibri Light" w:eastAsia="Calibri Light" w:cs="Calibri Light"/>
          <w:b w:val="0"/>
          <w:bCs w:val="0"/>
          <w:i w:val="0"/>
          <w:iCs w:val="0"/>
          <w:noProof w:val="0"/>
          <w:sz w:val="22"/>
          <w:szCs w:val="22"/>
          <w:lang w:val="pl-PL"/>
        </w:rPr>
      </w:pPr>
    </w:p>
    <w:p w:rsidR="1C60012E" w:rsidP="1C60012E" w:rsidRDefault="1C60012E" w14:noSpellErr="1" w14:paraId="583C728D" w14:textId="54641F81">
      <w:pPr>
        <w:pStyle w:val="Normalny"/>
        <w:spacing w:line="360" w:lineRule="auto"/>
        <w:rPr>
          <w:rFonts w:ascii="Arial" w:hAnsi="Arial" w:cs="Arial"/>
          <w:color w:val="0070C0"/>
          <w:sz w:val="16"/>
          <w:szCs w:val="16"/>
        </w:rPr>
      </w:pPr>
    </w:p>
    <w:p xmlns:wp14="http://schemas.microsoft.com/office/word/2010/wordml" w:rsidRPr="00056459" w:rsidR="00033EC1" w:rsidRDefault="00033EC1" w14:paraId="08327F78" wp14:textId="77777777">
      <w:pPr>
        <w:rPr>
          <w:rFonts w:ascii="Arial" w:hAnsi="Arial" w:eastAsia="Calibri" w:cs="Arial"/>
          <w:lang w:eastAsia="en-US"/>
        </w:rPr>
      </w:pPr>
    </w:p>
    <w:p xmlns:wp14="http://schemas.microsoft.com/office/word/2010/wordml" w:rsidRPr="00056459" w:rsidR="00033EC1" w:rsidP="00033EC1" w:rsidRDefault="00033EC1" w14:paraId="535F9F6F" wp14:textId="77777777">
      <w:pPr>
        <w:pStyle w:val="Akapitzlist"/>
        <w:numPr>
          <w:ilvl w:val="0"/>
          <w:numId w:val="19"/>
        </w:numPr>
        <w:spacing w:line="360" w:lineRule="auto"/>
        <w:ind w:left="284" w:hanging="284"/>
        <w:rPr>
          <w:rFonts w:ascii="Arial" w:hAnsi="Arial" w:cs="Arial"/>
          <w:sz w:val="24"/>
          <w:szCs w:val="24"/>
        </w:rPr>
      </w:pPr>
      <w:r w:rsidRPr="1C60012E" w:rsidR="1C60012E">
        <w:rPr>
          <w:rFonts w:ascii="Arial" w:hAnsi="Arial" w:cs="Arial"/>
          <w:sz w:val="24"/>
          <w:szCs w:val="24"/>
        </w:rPr>
        <w:t>wykaz sprzętu i narzędzi niezbędnych do wykonania robót</w:t>
      </w:r>
      <w:r w:rsidRPr="1C60012E" w:rsidR="1C60012E">
        <w:rPr>
          <w:rFonts w:ascii="Arial" w:hAnsi="Arial" w:cs="Arial"/>
          <w:b w:val="1"/>
          <w:bCs w:val="1"/>
        </w:rPr>
        <w:t>– patrz załącznik nr 12 ( wykaz maszyn i sprzętu podwykonawcy)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75"/>
        <w:gridCol w:w="3931"/>
        <w:gridCol w:w="2303"/>
        <w:gridCol w:w="2303"/>
      </w:tblGrid>
      <w:tr xmlns:wp14="http://schemas.microsoft.com/office/word/2010/wordml" w:rsidRPr="00056459" w:rsidR="00033EC1" w:rsidTr="00513063" w14:paraId="36D7B848" wp14:textId="77777777">
        <w:trPr>
          <w:trHeight w:val="567"/>
        </w:trPr>
        <w:tc>
          <w:tcPr>
            <w:tcW w:w="675" w:type="dxa"/>
            <w:vAlign w:val="center"/>
          </w:tcPr>
          <w:p w:rsidRPr="00513063" w:rsidR="00033EC1" w:rsidP="00513063" w:rsidRDefault="00033EC1" w14:paraId="27092725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Lp.</w:t>
            </w:r>
          </w:p>
        </w:tc>
        <w:tc>
          <w:tcPr>
            <w:tcW w:w="3931" w:type="dxa"/>
            <w:vAlign w:val="center"/>
          </w:tcPr>
          <w:p w:rsidRPr="00513063" w:rsidR="00033EC1" w:rsidP="00513063" w:rsidRDefault="00033EC1" w14:paraId="34D5F34F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Nazwa sprzętu</w:t>
            </w: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D4DA07F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Przeznaczenie</w:t>
            </w: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4F8C89A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 xml:space="preserve">Wymogi formalne </w:t>
            </w:r>
            <w:r w:rsidRPr="00513063">
              <w:rPr>
                <w:rFonts w:ascii="Arial" w:hAnsi="Arial" w:eastAsia="Calibri" w:cs="Arial"/>
                <w:b/>
                <w:bCs/>
                <w:sz w:val="16"/>
                <w:szCs w:val="16"/>
                <w:lang w:eastAsia="en-US"/>
              </w:rPr>
              <w:t>(uprawnienia, decyzje UDT etc)</w:t>
            </w:r>
          </w:p>
        </w:tc>
      </w:tr>
      <w:tr xmlns:wp14="http://schemas.microsoft.com/office/word/2010/wordml" w:rsidRPr="00056459" w:rsidR="00033EC1" w:rsidTr="00513063" w14:paraId="2FD3A6B2" wp14:textId="77777777">
        <w:trPr>
          <w:trHeight w:val="567"/>
        </w:trPr>
        <w:tc>
          <w:tcPr>
            <w:tcW w:w="675" w:type="dxa"/>
            <w:vAlign w:val="center"/>
          </w:tcPr>
          <w:p w:rsidRPr="00513063" w:rsidR="00033EC1" w:rsidP="00513063" w:rsidRDefault="00033EC1" w14:paraId="40A556E7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3931" w:type="dxa"/>
            <w:vAlign w:val="center"/>
          </w:tcPr>
          <w:p w:rsidRPr="00513063" w:rsidR="00033EC1" w:rsidP="00513063" w:rsidRDefault="00033EC1" w14:paraId="69F0AB06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5FA14AC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227FE9B6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60E0FFC2" wp14:textId="77777777">
        <w:trPr>
          <w:trHeight w:val="567"/>
        </w:trPr>
        <w:tc>
          <w:tcPr>
            <w:tcW w:w="675" w:type="dxa"/>
            <w:vAlign w:val="center"/>
          </w:tcPr>
          <w:p w:rsidRPr="00513063" w:rsidR="00033EC1" w:rsidP="00513063" w:rsidRDefault="00033EC1" w14:paraId="6C331FA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3931" w:type="dxa"/>
            <w:vAlign w:val="center"/>
          </w:tcPr>
          <w:p w:rsidRPr="00513063" w:rsidR="00033EC1" w:rsidP="00513063" w:rsidRDefault="00033EC1" w14:paraId="4A0D2598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3070E3EC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0F104A9D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491C7FC3" wp14:textId="77777777">
        <w:trPr>
          <w:trHeight w:val="567"/>
        </w:trPr>
        <w:tc>
          <w:tcPr>
            <w:tcW w:w="675" w:type="dxa"/>
            <w:vAlign w:val="center"/>
          </w:tcPr>
          <w:p w:rsidRPr="00513063" w:rsidR="00033EC1" w:rsidP="00513063" w:rsidRDefault="00033EC1" w14:paraId="28014C7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3931" w:type="dxa"/>
            <w:vAlign w:val="center"/>
          </w:tcPr>
          <w:p w:rsidRPr="00513063" w:rsidR="00033EC1" w:rsidP="00513063" w:rsidRDefault="00033EC1" w14:paraId="27E30EF9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17B60E95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61607D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3D316F7B" wp14:textId="77777777">
        <w:trPr>
          <w:trHeight w:val="567"/>
        </w:trPr>
        <w:tc>
          <w:tcPr>
            <w:tcW w:w="675" w:type="dxa"/>
            <w:vAlign w:val="center"/>
          </w:tcPr>
          <w:p w:rsidRPr="00513063" w:rsidR="00033EC1" w:rsidP="00513063" w:rsidRDefault="00033EC1" w14:paraId="784AF7A5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3931" w:type="dxa"/>
            <w:vAlign w:val="center"/>
          </w:tcPr>
          <w:p w:rsidRPr="00513063" w:rsidR="00033EC1" w:rsidP="00513063" w:rsidRDefault="00033EC1" w14:paraId="09FE254F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5294C32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36195441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</w:tbl>
    <w:p xmlns:wp14="http://schemas.microsoft.com/office/word/2010/wordml" w:rsidR="00F4388B" w:rsidP="00033EC1" w:rsidRDefault="00F4388B" w14:paraId="49C52504" wp14:textId="77777777">
      <w:pPr>
        <w:pStyle w:val="Akapitzlist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="00F4388B" w:rsidRDefault="00F4388B" w14:paraId="29DE1768" wp14:textId="77777777">
      <w:pPr>
        <w:rPr>
          <w:rFonts w:ascii="Arial" w:hAnsi="Arial" w:eastAsia="Calibri" w:cs="Arial"/>
          <w:b/>
          <w:lang w:eastAsia="en-US"/>
        </w:rPr>
      </w:pPr>
      <w:r>
        <w:rPr>
          <w:rFonts w:ascii="Arial" w:hAnsi="Arial" w:cs="Arial"/>
          <w:b/>
        </w:rPr>
        <w:br w:type="page"/>
      </w:r>
    </w:p>
    <w:p xmlns:wp14="http://schemas.microsoft.com/office/word/2010/wordml" w:rsidRPr="00056459" w:rsidR="00033EC1" w:rsidP="00033EC1" w:rsidRDefault="00033EC1" w14:paraId="1A026051" wp14:textId="77777777">
      <w:pPr>
        <w:pStyle w:val="Akapitzlist"/>
        <w:spacing w:line="360" w:lineRule="auto"/>
        <w:ind w:left="0"/>
        <w:rPr>
          <w:rFonts w:ascii="Arial" w:hAnsi="Arial" w:cs="Arial"/>
          <w:b/>
          <w:sz w:val="24"/>
          <w:szCs w:val="24"/>
        </w:rPr>
      </w:pPr>
    </w:p>
    <w:p xmlns:wp14="http://schemas.microsoft.com/office/word/2010/wordml" w:rsidRPr="00056459" w:rsidR="00033EC1" w:rsidP="1C60012E" w:rsidRDefault="00033EC1" w14:paraId="0E8EC9DF" wp14:textId="77777777">
      <w:pPr>
        <w:pStyle w:val="Akapitzlist"/>
        <w:numPr>
          <w:ilvl w:val="0"/>
          <w:numId w:val="14"/>
        </w:numPr>
        <w:spacing w:line="360" w:lineRule="auto"/>
        <w:ind w:left="284" w:hanging="284"/>
        <w:rPr>
          <w:rFonts w:ascii="Arial" w:hAnsi="Arial" w:cs="Arial"/>
          <w:b w:val="1"/>
          <w:bCs w:val="1"/>
          <w:sz w:val="24"/>
          <w:szCs w:val="24"/>
        </w:rPr>
      </w:pPr>
      <w:r w:rsidRPr="1C60012E" w:rsidR="1C60012E">
        <w:rPr>
          <w:rFonts w:ascii="Arial" w:hAnsi="Arial" w:cs="Arial"/>
          <w:b w:val="1"/>
          <w:bCs w:val="1"/>
          <w:sz w:val="24"/>
          <w:szCs w:val="24"/>
        </w:rPr>
        <w:t>Substancje i materiały niebezpieczne</w:t>
      </w:r>
    </w:p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227"/>
        <w:gridCol w:w="1379"/>
        <w:gridCol w:w="2303"/>
        <w:gridCol w:w="2303"/>
      </w:tblGrid>
      <w:tr xmlns:wp14="http://schemas.microsoft.com/office/word/2010/wordml" w:rsidRPr="00056459" w:rsidR="00033EC1" w:rsidTr="00513063" w14:paraId="26190B71" wp14:textId="77777777">
        <w:trPr>
          <w:trHeight w:val="567"/>
        </w:trPr>
        <w:tc>
          <w:tcPr>
            <w:tcW w:w="3227" w:type="dxa"/>
            <w:vAlign w:val="center"/>
          </w:tcPr>
          <w:p w:rsidRPr="00513063" w:rsidR="00033EC1" w:rsidP="00513063" w:rsidRDefault="00033EC1" w14:paraId="7D64835E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Nazwa substancji</w:t>
            </w:r>
          </w:p>
        </w:tc>
        <w:tc>
          <w:tcPr>
            <w:tcW w:w="1379" w:type="dxa"/>
            <w:vAlign w:val="center"/>
          </w:tcPr>
          <w:p w:rsidRPr="00513063" w:rsidR="00033EC1" w:rsidP="00513063" w:rsidRDefault="00033EC1" w14:paraId="4CC577A3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Nr załącznika</w:t>
            </w: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5F7B1E88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Gospodarka odpadami</w:t>
            </w: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552B3E99" wp14:textId="77777777">
            <w:pPr>
              <w:jc w:val="center"/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</w:pPr>
            <w:r w:rsidRPr="00513063">
              <w:rPr>
                <w:rFonts w:ascii="Arial" w:hAnsi="Arial" w:eastAsia="Calibri" w:cs="Arial"/>
                <w:b/>
                <w:bCs/>
                <w:sz w:val="22"/>
                <w:szCs w:val="22"/>
                <w:lang w:eastAsia="en-US"/>
              </w:rPr>
              <w:t>Kod odpadu</w:t>
            </w:r>
          </w:p>
        </w:tc>
      </w:tr>
      <w:tr xmlns:wp14="http://schemas.microsoft.com/office/word/2010/wordml" w:rsidRPr="00056459" w:rsidR="00033EC1" w:rsidTr="00513063" w14:paraId="3F0136F1" wp14:textId="77777777">
        <w:trPr>
          <w:trHeight w:val="567"/>
        </w:trPr>
        <w:tc>
          <w:tcPr>
            <w:tcW w:w="3227" w:type="dxa"/>
            <w:vAlign w:val="center"/>
          </w:tcPr>
          <w:p w:rsidRPr="00513063" w:rsidR="00033EC1" w:rsidP="00513063" w:rsidRDefault="00033EC1" w14:paraId="70C9A2B8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379" w:type="dxa"/>
            <w:vAlign w:val="center"/>
          </w:tcPr>
          <w:p w:rsidRPr="00513063" w:rsidR="00033EC1" w:rsidP="00513063" w:rsidRDefault="00033EC1" w14:paraId="030C00F6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F109060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13A104B4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4519FF0F" wp14:textId="77777777">
        <w:trPr>
          <w:trHeight w:val="567"/>
        </w:trPr>
        <w:tc>
          <w:tcPr>
            <w:tcW w:w="3227" w:type="dxa"/>
            <w:vAlign w:val="center"/>
          </w:tcPr>
          <w:p w:rsidRPr="00513063" w:rsidR="00033EC1" w:rsidP="00513063" w:rsidRDefault="00033EC1" w14:paraId="775F4F88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379" w:type="dxa"/>
            <w:vAlign w:val="center"/>
          </w:tcPr>
          <w:p w:rsidRPr="00513063" w:rsidR="00033EC1" w:rsidP="00513063" w:rsidRDefault="00033EC1" w14:paraId="34040EB4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7E97365A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4459F356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  <w:tr xmlns:wp14="http://schemas.microsoft.com/office/word/2010/wordml" w:rsidRPr="00056459" w:rsidR="00033EC1" w:rsidTr="00513063" w14:paraId="6F54EEB1" wp14:textId="77777777">
        <w:trPr>
          <w:trHeight w:val="567"/>
        </w:trPr>
        <w:tc>
          <w:tcPr>
            <w:tcW w:w="3227" w:type="dxa"/>
            <w:vAlign w:val="center"/>
          </w:tcPr>
          <w:p w:rsidRPr="00513063" w:rsidR="00033EC1" w:rsidP="00513063" w:rsidRDefault="00033EC1" w14:paraId="65384332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1379" w:type="dxa"/>
            <w:vAlign w:val="center"/>
          </w:tcPr>
          <w:p w:rsidRPr="00513063" w:rsidR="00033EC1" w:rsidP="00513063" w:rsidRDefault="00033EC1" w14:paraId="6A7A6D7E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31CF9E3C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  <w:tc>
          <w:tcPr>
            <w:tcW w:w="2303" w:type="dxa"/>
            <w:vAlign w:val="center"/>
          </w:tcPr>
          <w:p w:rsidRPr="00513063" w:rsidR="00033EC1" w:rsidP="00513063" w:rsidRDefault="00033EC1" w14:paraId="161EF5C1" wp14:textId="77777777">
            <w:pPr>
              <w:jc w:val="center"/>
              <w:rPr>
                <w:rFonts w:ascii="Arial" w:hAnsi="Arial" w:eastAsia="Calibri" w:cs="Arial"/>
                <w:sz w:val="22"/>
                <w:szCs w:val="22"/>
                <w:lang w:eastAsia="en-US"/>
              </w:rPr>
            </w:pPr>
          </w:p>
        </w:tc>
      </w:tr>
    </w:tbl>
    <w:p xmlns:wp14="http://schemas.microsoft.com/office/word/2010/wordml" w:rsidRPr="00056459" w:rsidR="00033EC1" w:rsidP="00033EC1" w:rsidRDefault="00033EC1" w14:paraId="36DE5238" wp14:textId="77777777">
      <w:pPr>
        <w:pStyle w:val="Akapitzlist"/>
        <w:spacing w:line="360" w:lineRule="auto"/>
        <w:ind w:left="0"/>
        <w:rPr>
          <w:rFonts w:ascii="Arial" w:hAnsi="Arial" w:cs="Arial"/>
          <w:sz w:val="24"/>
          <w:szCs w:val="24"/>
        </w:rPr>
      </w:pPr>
    </w:p>
    <w:p xmlns:wp14="http://schemas.microsoft.com/office/word/2010/wordml" w:rsidRPr="00056459" w:rsidR="00033EC1" w:rsidP="1C60012E" w:rsidRDefault="00033EC1" w14:paraId="737508FE" wp14:noSpellErr="1" wp14:textId="661188B3">
      <w:pPr>
        <w:pStyle w:val="Normalny"/>
        <w:spacing w:line="360" w:lineRule="auto"/>
        <w:ind w:left="-284" w:hanging="0"/>
        <w:rPr>
          <w:rFonts w:ascii="Arial" w:hAnsi="Arial" w:cs="Arial"/>
          <w:b w:val="1"/>
          <w:bCs w:val="1"/>
        </w:rPr>
      </w:pPr>
      <w:r w:rsidRPr="1C60012E" w:rsidR="1C60012E">
        <w:rPr>
          <w:rFonts w:ascii="Arial" w:hAnsi="Arial" w:cs="Arial"/>
          <w:b w:val="1"/>
          <w:bCs w:val="1"/>
        </w:rPr>
        <w:t>Załączniki:</w:t>
      </w:r>
    </w:p>
    <w:p xmlns:wp14="http://schemas.microsoft.com/office/word/2010/wordml" w:rsidRPr="00056459" w:rsidR="00033EC1" w:rsidP="00033EC1" w:rsidRDefault="00033EC1" w14:paraId="32387146" wp14:textId="77777777">
      <w:pPr>
        <w:pStyle w:val="Akapitzlist"/>
        <w:numPr>
          <w:ilvl w:val="0"/>
          <w:numId w:val="15"/>
        </w:numPr>
        <w:spacing w:line="360" w:lineRule="auto"/>
        <w:ind w:left="0" w:firstLine="0"/>
        <w:rPr>
          <w:rFonts w:ascii="Arial" w:hAnsi="Arial" w:cs="Arial"/>
          <w:sz w:val="24"/>
          <w:szCs w:val="24"/>
        </w:rPr>
      </w:pPr>
      <w:r w:rsidRPr="00056459">
        <w:rPr>
          <w:rFonts w:ascii="Arial" w:hAnsi="Arial" w:cs="Arial"/>
          <w:sz w:val="24"/>
          <w:szCs w:val="24"/>
        </w:rPr>
        <w:t>„Karty charakterystyki substancji niebezpiecznych”.</w:t>
      </w:r>
      <w:r w:rsidR="00E95085">
        <w:rPr>
          <w:rFonts w:ascii="Arial" w:hAnsi="Arial" w:cs="Arial"/>
          <w:sz w:val="24"/>
          <w:szCs w:val="24"/>
        </w:rPr>
        <w:t xml:space="preserve"> Nie dotyczy</w:t>
      </w:r>
    </w:p>
    <w:p xmlns:wp14="http://schemas.microsoft.com/office/word/2010/wordml" w:rsidRPr="00056459" w:rsidR="00033EC1" w:rsidP="00033EC1" w:rsidRDefault="00033EC1" w14:paraId="121C77A7" wp14:textId="77777777">
      <w:pPr>
        <w:spacing w:line="360" w:lineRule="auto"/>
        <w:rPr>
          <w:rFonts w:ascii="Arial" w:hAnsi="Arial" w:cs="Arial"/>
        </w:rPr>
      </w:pPr>
    </w:p>
    <w:p xmlns:wp14="http://schemas.microsoft.com/office/word/2010/wordml" w:rsidRPr="00056459" w:rsidR="00033EC1" w:rsidP="00033EC1" w:rsidRDefault="00033EC1" w14:paraId="162E2FF4" wp14:textId="77777777">
      <w:pPr>
        <w:spacing w:line="360" w:lineRule="auto"/>
        <w:rPr>
          <w:rFonts w:ascii="Arial" w:hAnsi="Arial" w:cs="Arial"/>
        </w:rPr>
      </w:pPr>
      <w:r w:rsidRPr="00056459">
        <w:rPr>
          <w:rFonts w:ascii="Arial" w:hAnsi="Arial" w:cs="Arial"/>
        </w:rPr>
        <w:t xml:space="preserve">  </w:t>
      </w:r>
    </w:p>
    <w:p xmlns:wp14="http://schemas.microsoft.com/office/word/2010/wordml" w:rsidRPr="00056459" w:rsidR="00DF4E47" w:rsidP="00385551" w:rsidRDefault="00DF4E47" w14:paraId="3E8CC0A2" wp14:textId="77777777">
      <w:pPr>
        <w:rPr>
          <w:rFonts w:ascii="Arial" w:hAnsi="Arial" w:cs="Arial"/>
          <w:b/>
          <w:sz w:val="32"/>
          <w:szCs w:val="32"/>
        </w:rPr>
      </w:pPr>
    </w:p>
    <w:sectPr w:rsidRPr="00056459" w:rsidR="00DF4E47" w:rsidSect="00EA035D">
      <w:headerReference w:type="default" r:id="rId10"/>
      <w:footerReference w:type="default" r:id="rId11"/>
      <w:headerReference w:type="first" r:id="rId12"/>
      <w:pgSz w:w="11906" w:h="16838" w:orient="portrait" w:code="9"/>
      <w:pgMar w:top="2268" w:right="1418" w:bottom="1418" w:left="1418" w:header="680" w:footer="90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xmlns:wp14="http://schemas.microsoft.com/office/word/2010/wordml" w:rsidR="00277867" w:rsidRDefault="00277867" w14:paraId="1E46A7E4" wp14:textId="77777777">
      <w:r>
        <w:separator/>
      </w:r>
    </w:p>
  </w:endnote>
  <w:endnote w:type="continuationSeparator" w:id="0">
    <w:p xmlns:wp14="http://schemas.microsoft.com/office/word/2010/wordml" w:rsidR="00277867" w:rsidRDefault="00277867" w14:paraId="46107EC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251F0" w:rsidRDefault="00863DCF" w14:paraId="74E1E6FE" wp14:textId="77777777">
    <w:pPr>
      <w:pStyle w:val="Stopka"/>
      <w:jc w:val="right"/>
      <w:rPr>
        <w:rFonts w:ascii="Arial" w:hAnsi="Arial" w:cs="Arial"/>
        <w:sz w:val="20"/>
        <w:szCs w:val="20"/>
      </w:rPr>
    </w:pPr>
    <w:r>
      <w:rPr>
        <w:rFonts w:ascii="Arial" w:hAnsi="Arial" w:cs="Arial"/>
        <w:sz w:val="20"/>
        <w:szCs w:val="20"/>
      </w:rPr>
      <w:fldChar w:fldCharType="begin"/>
    </w:r>
    <w:r w:rsidR="002251F0">
      <w:rPr>
        <w:rFonts w:ascii="Arial" w:hAnsi="Arial" w:cs="Arial"/>
        <w:sz w:val="20"/>
        <w:szCs w:val="20"/>
      </w:rPr>
      <w:instrText xml:space="preserve"> REF Jawność  \* MERGEFORMAT \* Upper </w:instrText>
    </w:r>
    <w:r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xmlns:wp14="http://schemas.microsoft.com/office/word/2010/wordml" w:rsidR="00277867" w:rsidRDefault="00277867" w14:paraId="1D0B01D6" wp14:textId="77777777">
      <w:r>
        <w:separator/>
      </w:r>
    </w:p>
  </w:footnote>
  <w:footnote w:type="continuationSeparator" w:id="0">
    <w:p xmlns:wp14="http://schemas.microsoft.com/office/word/2010/wordml" w:rsidR="00277867" w:rsidRDefault="00277867" w14:paraId="3FACA71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xmlns:wp14="http://schemas.microsoft.com/office/word/2010/wordml" w:rsidR="002251F0" w:rsidP="00EA035D" w:rsidRDefault="002251F0" w14:paraId="716FACFA" wp14:textId="77777777">
    <w:pPr>
      <w:pStyle w:val="Nagwek"/>
      <w:tabs>
        <w:tab w:val="clear" w:pos="453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tbl>
    <w:tblPr>
      <w:tblW w:w="10350" w:type="dxa"/>
      <w:tblInd w:w="-20" w:type="dxa"/>
      <w:tblBorders>
        <w:top w:val="single" w:color="auto" w:sz="6" w:space="0"/>
        <w:left w:val="single" w:color="auto" w:sz="6" w:space="0"/>
        <w:bottom w:val="single" w:color="auto" w:sz="6" w:space="0"/>
        <w:right w:val="single" w:color="auto" w:sz="6" w:space="0"/>
        <w:insideV w:val="single" w:color="auto" w:sz="6" w:space="0"/>
      </w:tblBorders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148"/>
      <w:gridCol w:w="8202"/>
    </w:tblGrid>
    <w:tr xmlns:wp14="http://schemas.microsoft.com/office/word/2010/wordml" w:rsidR="001A6433" w:rsidTr="001A6433" w14:paraId="47344C3E" wp14:textId="77777777">
      <w:trPr>
        <w:trHeight w:val="489"/>
        <w:tblHeader/>
      </w:trPr>
      <w:tc>
        <w:tcPr>
          <w:tcW w:w="2148" w:type="dxa"/>
          <w:tcBorders>
            <w:top w:val="single" w:color="auto" w:sz="6" w:space="0"/>
            <w:left w:val="single" w:color="auto" w:sz="6" w:space="0"/>
            <w:bottom w:val="single" w:color="auto" w:sz="4" w:space="0"/>
            <w:right w:val="single" w:color="auto" w:sz="6" w:space="0"/>
          </w:tcBorders>
          <w:vAlign w:val="center"/>
          <w:hideMark/>
        </w:tcPr>
        <w:p w:rsidR="001A6433" w:rsidRDefault="00AD2EB1" w14:paraId="2B33A396" wp14:textId="77777777">
          <w:pPr>
            <w:spacing w:before="100" w:after="60"/>
            <w:rPr>
              <w:rFonts w:ascii="Arial" w:hAnsi="Arial"/>
            </w:rPr>
          </w:pPr>
          <w:r>
            <w:rPr>
              <w:b/>
              <w:noProof/>
            </w:rPr>
            <w:drawing>
              <wp:inline xmlns:wp14="http://schemas.microsoft.com/office/word/2010/wordprocessingDrawing" distT="0" distB="0" distL="0" distR="0" wp14:anchorId="4EDD0544" wp14:editId="7777777">
                <wp:extent cx="1276350" cy="390525"/>
                <wp:effectExtent l="1905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76350" cy="3905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202" w:type="dxa"/>
          <w:tcBorders>
            <w:top w:val="single" w:color="auto" w:sz="6" w:space="0"/>
            <w:left w:val="single" w:color="auto" w:sz="6" w:space="0"/>
            <w:bottom w:val="single" w:color="auto" w:sz="4" w:space="0"/>
            <w:right w:val="single" w:color="auto" w:sz="6" w:space="0"/>
          </w:tcBorders>
          <w:vAlign w:val="center"/>
          <w:hideMark/>
        </w:tcPr>
        <w:p w:rsidR="001A6433" w:rsidRDefault="001A6433" w14:paraId="05F58F4A" wp14:textId="77777777">
          <w:pPr>
            <w:pStyle w:val="Stopka"/>
            <w:tabs>
              <w:tab w:val="left" w:pos="708"/>
            </w:tabs>
            <w:jc w:val="center"/>
            <w:rPr>
              <w:rFonts w:ascii="Arial" w:hAnsi="Arial" w:cs="Arial"/>
            </w:rPr>
          </w:pPr>
          <w:r>
            <w:rPr>
              <w:rFonts w:cs="Arial"/>
            </w:rPr>
            <w:t xml:space="preserve">Wsparcie dla projektu/ Bezpieczeństwo Pracy </w:t>
          </w:r>
        </w:p>
        <w:p w:rsidR="001A6433" w:rsidRDefault="001A6433" w14:paraId="26A2F696" wp14:textId="77777777">
          <w:pPr>
            <w:pStyle w:val="Stopka"/>
            <w:tabs>
              <w:tab w:val="left" w:pos="708"/>
            </w:tabs>
            <w:jc w:val="center"/>
            <w:rPr>
              <w:b/>
            </w:rPr>
          </w:pPr>
          <w:r>
            <w:rPr>
              <w:b/>
            </w:rPr>
            <w:t>Ocena ryzyka zawodowego / załącznik nr 9</w:t>
          </w:r>
        </w:p>
        <w:p w:rsidR="001A6433" w:rsidRDefault="001A6433" w14:paraId="5B61E127" wp14:textId="77777777">
          <w:pPr>
            <w:pStyle w:val="Stopka"/>
            <w:tabs>
              <w:tab w:val="left" w:pos="708"/>
            </w:tabs>
            <w:jc w:val="center"/>
            <w:rPr>
              <w:rFonts w:cs="Arial"/>
              <w:b/>
            </w:rPr>
          </w:pPr>
          <w:r>
            <w:t>(BHP_01_F9)</w:t>
          </w:r>
        </w:p>
      </w:tc>
    </w:tr>
    <w:tr xmlns:wp14="http://schemas.microsoft.com/office/word/2010/wordml" w:rsidR="001A6433" w:rsidTr="001A6433" w14:paraId="4FE1093B" wp14:textId="77777777">
      <w:trPr>
        <w:trHeight w:val="537"/>
        <w:tblHeader/>
      </w:trPr>
      <w:tc>
        <w:tcPr>
          <w:tcW w:w="2148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="001A6433" w:rsidRDefault="001A6433" w14:paraId="251B6657" wp14:textId="77777777">
          <w:pPr>
            <w:pStyle w:val="Stopka"/>
            <w:jc w:val="center"/>
          </w:pPr>
          <w:r>
            <w:t xml:space="preserve">Strona </w:t>
          </w:r>
          <w:r w:rsidR="00863DCF">
            <w:rPr>
              <w:b/>
            </w:rPr>
            <w:fldChar w:fldCharType="begin"/>
          </w:r>
          <w:r>
            <w:rPr>
              <w:b/>
            </w:rPr>
            <w:instrText>PAGE</w:instrText>
          </w:r>
          <w:r w:rsidR="00863DCF">
            <w:rPr>
              <w:b/>
            </w:rPr>
            <w:fldChar w:fldCharType="separate"/>
          </w:r>
          <w:r w:rsidR="00EA035D">
            <w:rPr>
              <w:b/>
              <w:noProof/>
            </w:rPr>
            <w:t>1</w:t>
          </w:r>
          <w:r w:rsidR="00863DCF">
            <w:rPr>
              <w:b/>
            </w:rPr>
            <w:fldChar w:fldCharType="end"/>
          </w:r>
          <w:r>
            <w:t xml:space="preserve"> z </w:t>
          </w:r>
          <w:r>
            <w:rPr>
              <w:b/>
            </w:rPr>
            <w:t>3</w:t>
          </w:r>
        </w:p>
      </w:tc>
      <w:tc>
        <w:tcPr>
          <w:tcW w:w="8202" w:type="dxa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vAlign w:val="center"/>
          <w:hideMark/>
        </w:tcPr>
        <w:p w:rsidR="001A6433" w:rsidRDefault="001A6433" w14:paraId="141B881F" wp14:textId="77777777">
          <w:pPr>
            <w:pStyle w:val="Stopka"/>
            <w:tabs>
              <w:tab w:val="left" w:pos="708"/>
            </w:tabs>
            <w:jc w:val="center"/>
            <w:rPr>
              <w:b/>
            </w:rPr>
          </w:pPr>
          <w:r>
            <w:rPr>
              <w:rFonts w:cs="Arial"/>
              <w:b/>
              <w:bCs/>
            </w:rPr>
            <w:t xml:space="preserve">Instrukcja Bezpiecznego Wykonywania Robót </w:t>
          </w:r>
        </w:p>
      </w:tc>
    </w:tr>
  </w:tbl>
  <w:p xmlns:wp14="http://schemas.microsoft.com/office/word/2010/wordml" w:rsidR="001A6433" w:rsidRDefault="001A6433" w14:paraId="0CB80118" wp14:textId="77777777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xmlns:w="http://schemas.openxmlformats.org/wordprocessingml/2006/main" w:abstractNumId="21">
    <w:multiLevelType xmlns:w="http://schemas.openxmlformats.org/wordprocessingml/2006/main" w:val="hybridMultilevel"/>
    <w:lvl xmlns:w="http://schemas.openxmlformats.org/wordprocessingml/2006/main" w:ilvl="0">
      <w:start w:val="5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FFFFFF7C"/>
    <w:multiLevelType w:val="singleLevel"/>
    <w:tmpl w:val="7B6EBA2A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DFA3304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547ED832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53D6A83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96FA6FB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D4F0A4F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872E37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2CCB68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5AA425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633A221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6B3068"/>
    <w:multiLevelType w:val="hybridMultilevel"/>
    <w:tmpl w:val="9CB8BAA2"/>
    <w:lvl w:ilvl="0" w:tplc="0415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1" w15:restartNumberingAfterBreak="0">
    <w:nsid w:val="12A57E3F"/>
    <w:multiLevelType w:val="hybridMultilevel"/>
    <w:tmpl w:val="26A4E30E"/>
    <w:lvl w:ilvl="0" w:tplc="4E72E386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D57173"/>
    <w:multiLevelType w:val="hybridMultilevel"/>
    <w:tmpl w:val="9DB6EAC4"/>
    <w:lvl w:ilvl="0" w:tplc="04150011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3" w15:restartNumberingAfterBreak="0">
    <w:nsid w:val="30490D33"/>
    <w:multiLevelType w:val="hybridMultilevel"/>
    <w:tmpl w:val="049C1502"/>
    <w:lvl w:ilvl="0" w:tplc="041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36466B81"/>
    <w:multiLevelType w:val="hybridMultilevel"/>
    <w:tmpl w:val="F422532E"/>
    <w:lvl w:ilvl="0" w:tplc="0415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0F4423"/>
    <w:multiLevelType w:val="multilevel"/>
    <w:tmpl w:val="2F24040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6" w15:restartNumberingAfterBreak="0">
    <w:nsid w:val="51D05A09"/>
    <w:multiLevelType w:val="multilevel"/>
    <w:tmpl w:val="860AB5C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5B714F86"/>
    <w:multiLevelType w:val="hybridMultilevel"/>
    <w:tmpl w:val="5A029BAA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8F816A9"/>
    <w:multiLevelType w:val="hybridMultilevel"/>
    <w:tmpl w:val="F3128398"/>
    <w:lvl w:ilvl="0" w:tplc="04150017">
      <w:start w:val="1"/>
      <w:numFmt w:val="lowerLetter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8A61E3"/>
    <w:multiLevelType w:val="hybridMultilevel"/>
    <w:tmpl w:val="F752D038"/>
    <w:lvl w:ilvl="0" w:tplc="C63A465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B92F9B"/>
    <w:multiLevelType w:val="hybridMultilevel"/>
    <w:tmpl w:val="36829576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22">
    <w:abstractNumId w:val="21"/>
  </w:num>
  <w:num w:numId="1">
    <w:abstractNumId w:val="8"/>
  </w:num>
  <w:num w:numId="2">
    <w:abstractNumId w:val="3"/>
  </w:num>
  <w:num w:numId="3">
    <w:abstractNumId w:val="2"/>
  </w:num>
  <w:num w:numId="4">
    <w:abstractNumId w:val="1"/>
  </w:num>
  <w:num w:numId="5">
    <w:abstractNumId w:val="0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9"/>
  </w:num>
  <w:num w:numId="11">
    <w:abstractNumId w:val="13"/>
  </w:num>
  <w:num w:numId="12">
    <w:abstractNumId w:val="12"/>
  </w:num>
  <w:num w:numId="13">
    <w:abstractNumId w:val="15"/>
  </w:num>
  <w:num w:numId="14">
    <w:abstractNumId w:val="16"/>
  </w:num>
  <w:num w:numId="15">
    <w:abstractNumId w:val="17"/>
  </w:num>
  <w:num w:numId="16">
    <w:abstractNumId w:val="18"/>
  </w:num>
  <w:num w:numId="17">
    <w:abstractNumId w:val="14"/>
  </w:num>
  <w:num w:numId="18">
    <w:abstractNumId w:val="11"/>
  </w:num>
  <w:num w:numId="19">
    <w:abstractNumId w:val="19"/>
  </w:num>
  <w:num w:numId="20">
    <w:abstractNumId w:val="20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rawingGridHorizontalSpacing w:val="120"/>
  <w:drawingGridVerticalSpacing w:val="57"/>
  <w:displayHorizontalDrawingGridEvery w:val="2"/>
  <w:noPunctuationKerning/>
  <w:characterSpacingControl w:val="doNotCompress"/>
  <w:savePreviewPicture/>
  <w:hdrShapeDefaults>
    <o:shapedefaults v:ext="edit" spidmax="2049" fill="f" fillcolor="white" stroke="f">
      <v:fill on="f" color="white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4F93"/>
    <w:rsid w:val="000242E2"/>
    <w:rsid w:val="000259F8"/>
    <w:rsid w:val="0002753E"/>
    <w:rsid w:val="00033EC1"/>
    <w:rsid w:val="00052B41"/>
    <w:rsid w:val="00056459"/>
    <w:rsid w:val="000A09F2"/>
    <w:rsid w:val="000A3E10"/>
    <w:rsid w:val="000B5AA2"/>
    <w:rsid w:val="000C16E5"/>
    <w:rsid w:val="000E24BB"/>
    <w:rsid w:val="000F3134"/>
    <w:rsid w:val="00121F6C"/>
    <w:rsid w:val="001400EB"/>
    <w:rsid w:val="00141853"/>
    <w:rsid w:val="001465AD"/>
    <w:rsid w:val="0016745D"/>
    <w:rsid w:val="00171445"/>
    <w:rsid w:val="00176D66"/>
    <w:rsid w:val="0018477E"/>
    <w:rsid w:val="0019543F"/>
    <w:rsid w:val="001A0FD7"/>
    <w:rsid w:val="001A6433"/>
    <w:rsid w:val="001B2A44"/>
    <w:rsid w:val="001D5EC6"/>
    <w:rsid w:val="001E0BC1"/>
    <w:rsid w:val="00201A17"/>
    <w:rsid w:val="002151CA"/>
    <w:rsid w:val="0022210E"/>
    <w:rsid w:val="002238CD"/>
    <w:rsid w:val="002251F0"/>
    <w:rsid w:val="002575CB"/>
    <w:rsid w:val="00260A86"/>
    <w:rsid w:val="0026159C"/>
    <w:rsid w:val="00277867"/>
    <w:rsid w:val="002903EF"/>
    <w:rsid w:val="002908EF"/>
    <w:rsid w:val="002E1D20"/>
    <w:rsid w:val="00326859"/>
    <w:rsid w:val="00345D7E"/>
    <w:rsid w:val="0037631C"/>
    <w:rsid w:val="00385551"/>
    <w:rsid w:val="003932F9"/>
    <w:rsid w:val="00394C9E"/>
    <w:rsid w:val="003B7EC0"/>
    <w:rsid w:val="003E3FE1"/>
    <w:rsid w:val="003F1379"/>
    <w:rsid w:val="00412161"/>
    <w:rsid w:val="00435C2B"/>
    <w:rsid w:val="00443C53"/>
    <w:rsid w:val="00467899"/>
    <w:rsid w:val="00467DD6"/>
    <w:rsid w:val="00485C7D"/>
    <w:rsid w:val="004A65D6"/>
    <w:rsid w:val="004B3A90"/>
    <w:rsid w:val="004B3B1B"/>
    <w:rsid w:val="004D46D7"/>
    <w:rsid w:val="004D6EE5"/>
    <w:rsid w:val="0050616C"/>
    <w:rsid w:val="00513063"/>
    <w:rsid w:val="00580F6E"/>
    <w:rsid w:val="005C2D5D"/>
    <w:rsid w:val="005D3B98"/>
    <w:rsid w:val="006B52A2"/>
    <w:rsid w:val="006D7E51"/>
    <w:rsid w:val="007214E2"/>
    <w:rsid w:val="00735192"/>
    <w:rsid w:val="00754424"/>
    <w:rsid w:val="00757AD8"/>
    <w:rsid w:val="00774A58"/>
    <w:rsid w:val="007804EA"/>
    <w:rsid w:val="007A159D"/>
    <w:rsid w:val="007A19B2"/>
    <w:rsid w:val="007B16A7"/>
    <w:rsid w:val="007D0220"/>
    <w:rsid w:val="008024BF"/>
    <w:rsid w:val="00803E37"/>
    <w:rsid w:val="00863DCF"/>
    <w:rsid w:val="00886285"/>
    <w:rsid w:val="00895AE1"/>
    <w:rsid w:val="008B5490"/>
    <w:rsid w:val="008F6DC9"/>
    <w:rsid w:val="009132B3"/>
    <w:rsid w:val="00914B89"/>
    <w:rsid w:val="00932209"/>
    <w:rsid w:val="0093544C"/>
    <w:rsid w:val="00942E39"/>
    <w:rsid w:val="00945969"/>
    <w:rsid w:val="00947FA3"/>
    <w:rsid w:val="00951A0B"/>
    <w:rsid w:val="009867AE"/>
    <w:rsid w:val="00986CA0"/>
    <w:rsid w:val="009A27B3"/>
    <w:rsid w:val="009B4C66"/>
    <w:rsid w:val="009E62E4"/>
    <w:rsid w:val="00A02BC1"/>
    <w:rsid w:val="00A16B8B"/>
    <w:rsid w:val="00A265E6"/>
    <w:rsid w:val="00A51E18"/>
    <w:rsid w:val="00A668AD"/>
    <w:rsid w:val="00A756C5"/>
    <w:rsid w:val="00A84349"/>
    <w:rsid w:val="00A915B6"/>
    <w:rsid w:val="00AA4CA1"/>
    <w:rsid w:val="00AB3C72"/>
    <w:rsid w:val="00AC4BB6"/>
    <w:rsid w:val="00AD2EB1"/>
    <w:rsid w:val="00B16606"/>
    <w:rsid w:val="00B177E9"/>
    <w:rsid w:val="00B21E87"/>
    <w:rsid w:val="00B55323"/>
    <w:rsid w:val="00B64D0C"/>
    <w:rsid w:val="00BA295C"/>
    <w:rsid w:val="00BE3472"/>
    <w:rsid w:val="00C05DE6"/>
    <w:rsid w:val="00C2627E"/>
    <w:rsid w:val="00CD4C1C"/>
    <w:rsid w:val="00CF457C"/>
    <w:rsid w:val="00D127E5"/>
    <w:rsid w:val="00D41B81"/>
    <w:rsid w:val="00D61401"/>
    <w:rsid w:val="00D63BD0"/>
    <w:rsid w:val="00DA4946"/>
    <w:rsid w:val="00DA4B0C"/>
    <w:rsid w:val="00DB6189"/>
    <w:rsid w:val="00DF026B"/>
    <w:rsid w:val="00DF4E47"/>
    <w:rsid w:val="00DF5DC1"/>
    <w:rsid w:val="00E01F75"/>
    <w:rsid w:val="00E063FC"/>
    <w:rsid w:val="00E80B5B"/>
    <w:rsid w:val="00E82F43"/>
    <w:rsid w:val="00E95085"/>
    <w:rsid w:val="00EA035D"/>
    <w:rsid w:val="00EB5938"/>
    <w:rsid w:val="00ED32FD"/>
    <w:rsid w:val="00F004A5"/>
    <w:rsid w:val="00F10C0A"/>
    <w:rsid w:val="00F135A5"/>
    <w:rsid w:val="00F4388B"/>
    <w:rsid w:val="00F54F93"/>
    <w:rsid w:val="00F605EC"/>
    <w:rsid w:val="00F83FFA"/>
    <w:rsid w:val="00F86315"/>
    <w:rsid w:val="00FA57B1"/>
    <w:rsid w:val="00FD2D15"/>
    <w:rsid w:val="00FD331D"/>
    <w:rsid w:val="00FE337A"/>
    <w:rsid w:val="1C60012E"/>
    <w:rsid w:val="3366C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="f" fillcolor="white" stroke="f">
      <v:fill on="f" color="white"/>
      <v:stroke on="f"/>
    </o:shapedefaults>
    <o:shapelayout v:ext="edit">
      <o:idmap v:ext="edit" data="1"/>
    </o:shapelayout>
  </w:shapeDefaults>
  <w:decimalSymbol w:val=","/>
  <w:listSeparator w:val=";"/>
  <w15:docId w15:val="{99B0ACA2-7851-4152-8746-15A1DFFDD064}"/>
  <w14:docId w14:val="0A9C9DF8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="Times New Roman" w:hAnsi="Times New Roman" w:eastAsia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374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List" w:semiHidden="1" w:unhideWhenUsed="1"/>
    <w:lsdException w:name="List Bullet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</w:latentStyles>
  <w:style w:type="paragraph" w:styleId="Normalny" w:default="1">
    <w:name w:val="Normal"/>
    <w:qFormat/>
    <w:rsid w:val="009867AE"/>
    <w:rPr>
      <w:sz w:val="24"/>
      <w:szCs w:val="24"/>
    </w:rPr>
  </w:style>
  <w:style w:type="paragraph" w:styleId="Nagwek2">
    <w:name w:val="heading 2"/>
    <w:basedOn w:val="Normalny"/>
    <w:next w:val="Normalny"/>
    <w:qFormat/>
    <w:rsid w:val="009867AE"/>
    <w:pPr>
      <w:keepNext/>
      <w:tabs>
        <w:tab w:val="left" w:pos="567"/>
      </w:tabs>
      <w:outlineLvl w:val="1"/>
    </w:pPr>
    <w:rPr>
      <w:rFonts w:ascii="Arial" w:hAnsi="Arial"/>
      <w:b/>
      <w:sz w:val="19"/>
      <w:szCs w:val="20"/>
    </w:rPr>
  </w:style>
  <w:style w:type="paragraph" w:styleId="Nagwek5">
    <w:name w:val="heading 5"/>
    <w:basedOn w:val="Normalny"/>
    <w:next w:val="Normalny"/>
    <w:qFormat/>
    <w:rsid w:val="009867AE"/>
    <w:pPr>
      <w:keepNext/>
      <w:tabs>
        <w:tab w:val="left" w:pos="638"/>
      </w:tabs>
      <w:spacing w:after="40"/>
      <w:outlineLvl w:val="4"/>
    </w:pPr>
    <w:rPr>
      <w:rFonts w:ascii="Arial" w:hAnsi="Arial"/>
      <w:b/>
      <w:sz w:val="16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character" w:styleId="Hipercze">
    <w:name w:val="Hyperlink"/>
    <w:basedOn w:val="Domylnaczcionkaakapitu"/>
    <w:rsid w:val="009867AE"/>
    <w:rPr>
      <w:color w:val="0000FF"/>
      <w:u w:val="single"/>
    </w:rPr>
  </w:style>
  <w:style w:type="paragraph" w:styleId="Nagwek">
    <w:name w:val="header"/>
    <w:basedOn w:val="Normalny"/>
    <w:rsid w:val="009867AE"/>
    <w:pPr>
      <w:tabs>
        <w:tab w:val="center" w:pos="4536"/>
        <w:tab w:val="right" w:pos="9072"/>
      </w:tabs>
    </w:pPr>
  </w:style>
  <w:style w:type="paragraph" w:styleId="Stopka">
    <w:name w:val="footer"/>
    <w:basedOn w:val="Normalny"/>
    <w:link w:val="StopkaZnak"/>
    <w:rsid w:val="009867AE"/>
    <w:pPr>
      <w:tabs>
        <w:tab w:val="center" w:pos="4536"/>
        <w:tab w:val="right" w:pos="9072"/>
      </w:tabs>
    </w:pPr>
  </w:style>
  <w:style w:type="paragraph" w:styleId="adresat" w:customStyle="1">
    <w:name w:val="adresat"/>
    <w:basedOn w:val="Normalny"/>
    <w:autoRedefine/>
    <w:rsid w:val="009867AE"/>
    <w:pPr>
      <w:tabs>
        <w:tab w:val="right" w:pos="7938"/>
      </w:tabs>
    </w:pPr>
  </w:style>
  <w:style w:type="paragraph" w:styleId="tekstinformacji" w:customStyle="1">
    <w:name w:val="tekst informacji"/>
    <w:basedOn w:val="Normalny"/>
    <w:rsid w:val="009867AE"/>
    <w:pPr>
      <w:tabs>
        <w:tab w:val="left" w:pos="567"/>
      </w:tabs>
    </w:pPr>
    <w:rPr>
      <w:szCs w:val="20"/>
    </w:rPr>
  </w:style>
  <w:style w:type="paragraph" w:styleId="Tytu">
    <w:name w:val="Title"/>
    <w:basedOn w:val="Normalny"/>
    <w:next w:val="Normalny"/>
    <w:autoRedefine/>
    <w:qFormat/>
    <w:rsid w:val="009867AE"/>
    <w:pPr>
      <w:spacing w:before="420"/>
      <w:outlineLvl w:val="0"/>
    </w:pPr>
    <w:rPr>
      <w:rFonts w:ascii="Arial" w:hAnsi="Arial" w:cs="Arial"/>
      <w:b/>
      <w:kern w:val="28"/>
    </w:rPr>
  </w:style>
  <w:style w:type="paragraph" w:styleId="Tekstdymka">
    <w:name w:val="Balloon Text"/>
    <w:basedOn w:val="Normalny"/>
    <w:semiHidden/>
    <w:rsid w:val="009867AE"/>
    <w:rPr>
      <w:rFonts w:ascii="Tahoma" w:hAnsi="Tahoma" w:cs="Tahoma"/>
      <w:sz w:val="16"/>
      <w:szCs w:val="16"/>
    </w:rPr>
  </w:style>
  <w:style w:type="character" w:styleId="Odwoaniedokomentarza">
    <w:name w:val="annotation reference"/>
    <w:basedOn w:val="Domylnaczcionkaakapitu"/>
    <w:semiHidden/>
    <w:rsid w:val="009867AE"/>
    <w:rPr>
      <w:sz w:val="16"/>
      <w:szCs w:val="16"/>
    </w:rPr>
  </w:style>
  <w:style w:type="paragraph" w:styleId="Tekstkomentarza">
    <w:name w:val="annotation text"/>
    <w:basedOn w:val="Normalny"/>
    <w:semiHidden/>
    <w:rsid w:val="009867AE"/>
    <w:rPr>
      <w:sz w:val="20"/>
      <w:szCs w:val="20"/>
    </w:rPr>
  </w:style>
  <w:style w:type="paragraph" w:styleId="Tematkomentarza">
    <w:name w:val="annotation subject"/>
    <w:basedOn w:val="Tekstkomentarza"/>
    <w:next w:val="Tekstkomentarza"/>
    <w:semiHidden/>
    <w:rsid w:val="009867AE"/>
    <w:rPr>
      <w:b/>
      <w:bCs/>
    </w:rPr>
  </w:style>
  <w:style w:type="paragraph" w:styleId="Tekstpodstawowy">
    <w:name w:val="Body Text"/>
    <w:basedOn w:val="Normalny"/>
    <w:rsid w:val="009867AE"/>
    <w:pPr>
      <w:spacing w:line="300" w:lineRule="exact"/>
    </w:pPr>
    <w:rPr>
      <w:sz w:val="26"/>
      <w:szCs w:val="20"/>
    </w:rPr>
  </w:style>
  <w:style w:type="paragraph" w:styleId="Tekstpodstawowy2">
    <w:name w:val="Body Text 2"/>
    <w:basedOn w:val="Normalny"/>
    <w:rsid w:val="009867AE"/>
    <w:pPr>
      <w:framePr w:w="2608" w:h="1867" w:hSpace="181" w:wrap="around" w:hAnchor="page" w:vAnchor="page" w:x="8223" w:y="681" w:hRule="exact" w:anchorLock="1"/>
      <w:shd w:val="solid" w:color="FFFFFF" w:fill="FFFFFF"/>
      <w:tabs>
        <w:tab w:val="left" w:pos="638"/>
      </w:tabs>
      <w:spacing w:after="60"/>
    </w:pPr>
    <w:rPr>
      <w:rFonts w:ascii="Arial" w:hAnsi="Arial" w:cs="Arial"/>
      <w:sz w:val="20"/>
    </w:rPr>
  </w:style>
  <w:style w:type="paragraph" w:styleId="Legenda">
    <w:name w:val="caption"/>
    <w:basedOn w:val="Normalny"/>
    <w:next w:val="Normalny"/>
    <w:qFormat/>
    <w:rsid w:val="009867AE"/>
    <w:pPr>
      <w:framePr w:w="2608" w:h="3062" w:hSpace="181" w:wrap="around" w:hAnchor="page" w:vAnchor="page" w:x="8223" w:y="681" w:hRule="exact" w:anchorLock="1"/>
      <w:shd w:val="solid" w:color="FFFFFF" w:fill="FFFFFF"/>
      <w:tabs>
        <w:tab w:val="left" w:pos="638"/>
      </w:tabs>
      <w:spacing w:after="60"/>
    </w:pPr>
    <w:rPr>
      <w:rFonts w:ascii="Arial" w:hAnsi="Arial" w:cs="Arial"/>
      <w:b/>
      <w:bCs/>
      <w:sz w:val="16"/>
    </w:rPr>
  </w:style>
  <w:style w:type="character" w:styleId="UyteHipercze">
    <w:name w:val="FollowedHyperlink"/>
    <w:basedOn w:val="Domylnaczcionkaakapitu"/>
    <w:rsid w:val="009867AE"/>
    <w:rPr>
      <w:color w:val="800080"/>
      <w:u w:val="single"/>
    </w:rPr>
  </w:style>
  <w:style w:type="table" w:styleId="Tabela-Siatka">
    <w:name w:val="Table Grid"/>
    <w:basedOn w:val="Standardowy"/>
    <w:uiPriority w:val="59"/>
    <w:rsid w:val="00DF4E47"/>
    <w:rPr>
      <w:rFonts w:ascii="Calibri" w:hAnsi="Calibri" w:eastAsia="Calibri"/>
      <w:sz w:val="22"/>
      <w:szCs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Akapitzlist">
    <w:name w:val="List Paragraph"/>
    <w:basedOn w:val="Normalny"/>
    <w:uiPriority w:val="34"/>
    <w:qFormat/>
    <w:rsid w:val="00DF4E47"/>
    <w:pPr>
      <w:spacing w:after="200" w:line="276" w:lineRule="auto"/>
      <w:ind w:left="720"/>
      <w:contextualSpacing/>
    </w:pPr>
    <w:rPr>
      <w:rFonts w:ascii="Calibri" w:hAnsi="Calibri" w:eastAsia="Calibri"/>
      <w:sz w:val="22"/>
      <w:szCs w:val="22"/>
      <w:lang w:eastAsia="en-US"/>
    </w:rPr>
  </w:style>
  <w:style w:type="character" w:styleId="StopkaZnak" w:customStyle="1">
    <w:name w:val="Stopka Znak"/>
    <w:basedOn w:val="Domylnaczcionkaakapitu"/>
    <w:link w:val="Stopka"/>
    <w:rsid w:val="001A6433"/>
    <w:rPr>
      <w:sz w:val="24"/>
      <w:szCs w:val="24"/>
    </w:rPr>
  </w:style>
  <w:style w:type="character" w:styleId="Style14ptBold" w:customStyle="1">
    <w:name w:val="Style 14 pt Bold"/>
    <w:basedOn w:val="Domylnaczcionkaakapitu"/>
    <w:rsid w:val="00F004A5"/>
    <w:rPr>
      <w:b/>
      <w:sz w:val="28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table" w:styleId="GridTable1Light-Accent1" mc:Ignorable="w14">
    <w:name xmlns:w="http://schemas.openxmlformats.org/wordprocessingml/2006/main" w:val="Grid Table 1 Light Accent 1"/>
    <w:basedOn xmlns:w="http://schemas.openxmlformats.org/wordprocessingml/2006/main" w:val="Standardowy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9161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header" Target="header2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hyperlink" Target="Tel: 605" TargetMode="External" Id="R51a225287e3041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lowiakR\AppData\Local\Microsoft\Windows\Temporary%20Internet%20Files\Content.Outlook\LZ5M1N5C\skanska35_listKRS_HQ_Warszawa_2.dot" TargetMode="Externa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NspDocumentCategoryTaxHTField0 xmlns="465137d6-cf63-4031-9a2c-c5ff07a88499">
      <Terms xmlns="http://schemas.microsoft.com/office/infopath/2007/PartnerControls">
        <TermInfo xmlns="http://schemas.microsoft.com/office/infopath/2007/PartnerControls">
          <TermName xmlns="http://schemas.microsoft.com/office/infopath/2007/PartnerControls">Instrukcja</TermName>
          <TermId xmlns="http://schemas.microsoft.com/office/infopath/2007/PartnerControls">d65ada63-0054-4970-91d9-cd384281b956</TermId>
        </TermInfo>
      </Terms>
    </NspDocumentCategoryTaxHTField0>
    <NspDocumentAuthor xmlns="465137d6-cf63-4031-9a2c-c5ff07a88499">
      <UserInfo>
        <DisplayName>Anna Utrata</DisplayName>
        <AccountId>254</AccountId>
        <AccountType/>
      </UserInfo>
    </NspDocumentAuthor>
    <TaxKeywordTaxHTField xmlns="f93055d0-54fd-4df1-8d28-cf0762f7b0b9">
      <Terms xmlns="http://schemas.microsoft.com/office/infopath/2007/PartnerControls">
        <TermInfo xmlns="http://schemas.microsoft.com/office/infopath/2007/PartnerControls">
          <TermName xmlns="http://schemas.microsoft.com/office/infopath/2007/PartnerControls">ocena ryzyka zawodowego</TermName>
          <TermId xmlns="http://schemas.microsoft.com/office/infopath/2007/PartnerControls">af6126f1-e2b4-49b5-a275-3b8b0cbca0eb</TermId>
        </TermInfo>
      </Terms>
    </TaxKeywordTaxHTField>
    <nsp_loc_Title xmlns="http://schemas.microsoft.com/sharepoint/v3" xsi:nil="true"/>
    <TaxCatchAll xmlns="f93055d0-54fd-4df1-8d28-cf0762f7b0b9">
      <Value>999</Value>
      <Value>11</Value>
    </TaxCatchAl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Nsp Document" ma:contentTypeID="0x01010075E75B1E97C745A897C7374EA122E874004E9F84CC49E3384AB5660D5E2E6ED731" ma:contentTypeVersion="0" ma:contentTypeDescription="Nsp Base Document" ma:contentTypeScope="" ma:versionID="795bc1cb701455b2c4b5627c73aeb5b6">
  <xsd:schema xmlns:xsd="http://www.w3.org/2001/XMLSchema" xmlns:xs="http://www.w3.org/2001/XMLSchema" xmlns:p="http://schemas.microsoft.com/office/2006/metadata/properties" xmlns:ns1="http://schemas.microsoft.com/sharepoint/v3" xmlns:ns2="f93055d0-54fd-4df1-8d28-cf0762f7b0b9" xmlns:ns3="465137d6-cf63-4031-9a2c-c5ff07a88499" targetNamespace="http://schemas.microsoft.com/office/2006/metadata/properties" ma:root="true" ma:fieldsID="82ed6fac984f9a15ef81fc80205633ae" ns1:_="" ns2:_="" ns3:_="">
    <xsd:import namespace="http://schemas.microsoft.com/sharepoint/v3"/>
    <xsd:import namespace="f93055d0-54fd-4df1-8d28-cf0762f7b0b9"/>
    <xsd:import namespace="465137d6-cf63-4031-9a2c-c5ff07a88499"/>
    <xsd:element name="properties">
      <xsd:complexType>
        <xsd:sequence>
          <xsd:element name="documentManagement">
            <xsd:complexType>
              <xsd:all>
                <xsd:element ref="ns1:nsp_loc_Title" minOccurs="0"/>
                <xsd:element ref="ns2:TaxKeywordTaxHTField" minOccurs="0"/>
                <xsd:element ref="ns3:NspDocumentAuthor"/>
                <xsd:element ref="ns3:NspDocumentCategoryTaxHTField0" minOccurs="0"/>
                <xsd:element ref="ns2:TaxCatchAll" minOccurs="0"/>
                <xsd:element ref="ns2:TaxCatchAllLabe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nsp_loc_Title" ma:index="8" nillable="true" ma:displayName="Lokalized Title" ma:hidden="true" ma:internalName="nsp_loc_Titl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3055d0-54fd-4df1-8d28-cf0762f7b0b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9" nillable="true" ma:taxonomy="true" ma:internalName="TaxKeywordTaxHTField" ma:taxonomyFieldName="TaxKeyword" ma:displayName="Słowa kluczowe przedsiębiorstwa" ma:fieldId="{23f27201-bee3-471e-b2e7-b64fd8b7ca38}" ma:taxonomyMulti="true" ma:sspId="b1137009-b451-4cd9-bce4-d1916c0a01ac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4" nillable="true" ma:displayName="Taxonomy Catch All Column" ma:description="" ma:hidden="true" ma:list="{adeb7243-5d66-4427-ba60-7c866a915bb8}" ma:internalName="TaxCatchAll" ma:showField="CatchAllData" ma:web="f93055d0-54fd-4df1-8d28-cf0762f7b0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TaxCatchAllLabel" ma:index="15" nillable="true" ma:displayName="Taxonomy Catch All Column1" ma:description="" ma:hidden="true" ma:list="{adeb7243-5d66-4427-ba60-7c866a915bb8}" ma:internalName="TaxCatchAllLabel" ma:readOnly="true" ma:showField="CatchAllDataLabel" ma:web="f93055d0-54fd-4df1-8d28-cf0762f7b0b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5137d6-cf63-4031-9a2c-c5ff07a88499" elementFormDefault="qualified">
    <xsd:import namespace="http://schemas.microsoft.com/office/2006/documentManagement/types"/>
    <xsd:import namespace="http://schemas.microsoft.com/office/infopath/2007/PartnerControls"/>
    <xsd:element name="NspDocumentAuthor" ma:index="11" ma:displayName="Nsp document author" ma:internalName="NspDocumentAutho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NspDocumentCategoryTaxHTField0" ma:index="12" nillable="true" ma:taxonomy="true" ma:internalName="NspDocumentCategoryTaxHTField0" ma:taxonomyFieldName="NspDocumentCategory" ma:displayName="Document Category" ma:fieldId="{05057a51-a6dd-49db-8d76-5e4d78efb620}" ma:sspId="b1137009-b451-4cd9-bce4-d1916c0a01ac" ma:termSetId="eeb2cd32-affe-41ba-8dcb-43ee7d4e45d7" ma:anchorId="00000000-0000-0000-0000-000000000000" ma:open="false" ma:isKeyword="false">
      <xsd:complexType>
        <xsd:sequence>
          <xsd:element ref="pc:Terms" minOccurs="0" maxOccurs="1"/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zawartości"/>
        <xsd:element ref="dc:title" minOccurs="0" maxOccurs="1" ma:index="4" ma:displayName="Tytu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38573F-1A62-41B5-B0E5-292DF4B5435A}">
  <ds:schemaRefs>
    <ds:schemaRef ds:uri="http://schemas.microsoft.com/office/2006/metadata/properties"/>
    <ds:schemaRef ds:uri="http://schemas.microsoft.com/office/infopath/2007/PartnerControls"/>
    <ds:schemaRef ds:uri="465137d6-cf63-4031-9a2c-c5ff07a88499"/>
    <ds:schemaRef ds:uri="f93055d0-54fd-4df1-8d28-cf0762f7b0b9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A03D81A8-E53D-4521-99F1-89CAFCBB658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EF0B1EE-3385-4564-918C-02E7A02EA18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f93055d0-54fd-4df1-8d28-cf0762f7b0b9"/>
    <ds:schemaRef ds:uri="465137d6-cf63-4031-9a2c-c5ff07a884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skanska35_listKRS_HQ_Warszawa_2.dot</ap:Template>
  <ap:Application>Microsoft Office Word</ap:Application>
  <ap:DocSecurity>0</ap:DocSecurity>
  <ap:ScaleCrop>false</ap:ScaleCrop>
  <ap:Company>SKANSKA</ap:Company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F9 Instrukcja Bezpiecznego Wykonywania Robót Budowlanych</dc:title>
  <dc:creator>Slowiak Rafał</dc:creator>
  <keywords>ocena ryzyka zawodowego</keywords>
  <lastModifiedBy>Paulina Zia</lastModifiedBy>
  <revision>4</revision>
  <lastPrinted>2005-02-07T12:17:00.0000000Z</lastPrinted>
  <dcterms:created xsi:type="dcterms:W3CDTF">2017-06-14T07:05:00.0000000Z</dcterms:created>
  <dcterms:modified xsi:type="dcterms:W3CDTF">2017-08-04T09:48:21.0149891Z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0x01010075E75B1E97C745A897C7374EA122E874004E9F84CC49E3384AB5660D5E2E6ED731</vt:lpwstr>
  </property>
  <property fmtid="{D5CDD505-2E9C-101B-9397-08002B2CF9AE}" pid="3" name="TaxKeyword">
    <vt:lpwstr>999;#ocena ryzyka zawodowego|af6126f1-e2b4-49b5-a275-3b8b0cbca0eb</vt:lpwstr>
  </property>
  <property fmtid="{D5CDD505-2E9C-101B-9397-08002B2CF9AE}" pid="4" name="NspDocumentCategory">
    <vt:lpwstr>11;#Instrukcja|d65ada63-0054-4970-91d9-cd384281b956</vt:lpwstr>
  </property>
</Properties>
</file>